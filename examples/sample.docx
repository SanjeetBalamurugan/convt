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EA415B" w14:paraId="3B9CBE01" w14:textId="77777777" w:rsidTr="003C08C2">
        <w:tc>
          <w:tcPr>
            <w:tcW w:w="10800" w:type="dxa"/>
            <w:gridSpan w:val="9"/>
            <w:shd w:val="clear" w:color="auto" w:fill="495E00" w:themeFill="accent1" w:themeFillShade="80"/>
          </w:tcPr>
          <w:p w14:paraId="7ED48FC7" w14:textId="77777777" w:rsidR="00EA415B" w:rsidRDefault="00174F97">
            <w:pPr>
              <w:pStyle w:val="Month"/>
            </w:pPr>
            <w:r>
              <w:t>January</w:t>
            </w:r>
          </w:p>
        </w:tc>
      </w:tr>
      <w:tr w:rsidR="00EA415B" w14:paraId="22FCE365" w14:textId="77777777" w:rsidTr="003C08C2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731F7D2" w14:textId="77777777" w:rsidR="00EA415B" w:rsidRDefault="007F22EC" w:rsidP="008043F6">
            <w:pPr>
              <w:pStyle w:val="Year"/>
            </w:pPr>
            <w:r>
              <w:t>2026</w:t>
            </w:r>
          </w:p>
        </w:tc>
      </w:tr>
      <w:tr w:rsidR="00EA415B" w14:paraId="229FD3B0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5AAC64B1" w14:textId="77777777" w:rsidR="00EA415B" w:rsidRDefault="00000000">
            <w:pPr>
              <w:pStyle w:val="Subtitle"/>
            </w:pPr>
            <w:sdt>
              <w:sdtPr>
                <w:id w:val="31938203"/>
                <w:placeholder>
                  <w:docPart w:val="A3CCC4C57E874ABE831ECBE04ACF3F6D"/>
                </w:placeholder>
                <w:temporary/>
                <w:showingPlcHdr/>
                <w15:appearance w15:val="hidden"/>
              </w:sdtPr>
              <w:sdtContent>
                <w:r w:rsidR="00375B27">
                  <w:t>Subtitle</w:t>
                </w:r>
              </w:sdtContent>
            </w:sdt>
            <w:r w:rsidR="00680558">
              <w:t xml:space="preserve"> </w:t>
            </w:r>
          </w:p>
        </w:tc>
      </w:tr>
      <w:tr w:rsidR="003C08C2" w14:paraId="03330A71" w14:textId="77777777" w:rsidTr="0045537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888C44D" w14:textId="77777777" w:rsidR="003C08C2" w:rsidRPr="0078527C" w:rsidRDefault="003C08C2" w:rsidP="003C08C2"/>
        </w:tc>
        <w:tc>
          <w:tcPr>
            <w:tcW w:w="6300" w:type="dxa"/>
            <w:gridSpan w:val="5"/>
          </w:tcPr>
          <w:p w14:paraId="61DFB51B" w14:textId="77777777" w:rsidR="003C08C2" w:rsidRPr="0078527C" w:rsidRDefault="003C08C2" w:rsidP="003C08C2"/>
        </w:tc>
        <w:tc>
          <w:tcPr>
            <w:tcW w:w="4230" w:type="dxa"/>
            <w:gridSpan w:val="3"/>
            <w:vMerge w:val="restart"/>
            <w:vAlign w:val="center"/>
          </w:tcPr>
          <w:p w14:paraId="5E33C5AB" w14:textId="77777777" w:rsidR="003C08C2" w:rsidRDefault="003C08C2" w:rsidP="003C08C2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33194B3B" wp14:editId="6C67F644">
                  <wp:extent cx="2135697" cy="1480921"/>
                  <wp:effectExtent l="152400" t="190500" r="245745" b="233680"/>
                  <wp:docPr id="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08C2" w14:paraId="7C82EAD5" w14:textId="77777777" w:rsidTr="00890592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82431F1" w14:textId="77777777" w:rsidR="003C08C2" w:rsidRPr="0078527C" w:rsidRDefault="003C08C2" w:rsidP="003C08C2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F9CE0C9" w14:textId="77777777" w:rsidR="0045537C" w:rsidRDefault="00000000" w:rsidP="0045537C">
            <w:pPr>
              <w:pStyle w:val="Title"/>
            </w:pPr>
            <w:sdt>
              <w:sdtPr>
                <w:id w:val="1498380741"/>
                <w:placeholder>
                  <w:docPart w:val="B4325D04A8EB444D8DEBD26CE827DD94"/>
                </w:placeholder>
                <w:temporary/>
                <w:showingPlcHdr/>
                <w15:appearance w15:val="hidden"/>
              </w:sdtPr>
              <w:sdtContent>
                <w:r w:rsidR="0045537C" w:rsidRPr="003C08C2">
                  <w:rPr>
                    <w:b/>
                  </w:rPr>
                  <w:t>Title</w:t>
                </w:r>
              </w:sdtContent>
            </w:sdt>
          </w:p>
          <w:p w14:paraId="406887FD" w14:textId="77777777" w:rsidR="003C08C2" w:rsidRPr="0078527C" w:rsidRDefault="00000000" w:rsidP="0045537C">
            <w:sdt>
              <w:sdtPr>
                <w:id w:val="-794213661"/>
                <w:placeholder>
                  <w:docPart w:val="41A9BC8C82CE47DA94ABF137F36A49C0"/>
                </w:placeholder>
                <w:temporary/>
                <w:showingPlcHdr/>
                <w15:appearance w15:val="hidden"/>
              </w:sdtPr>
              <w:sdtContent>
                <w:r w:rsidR="0045537C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0535D040" w14:textId="77777777" w:rsidR="003C08C2" w:rsidRDefault="003C08C2" w:rsidP="003C08C2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EA415B" w14:paraId="26A9E1F6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577E770" w14:textId="77777777" w:rsidR="00EA415B" w:rsidRDefault="00000000">
            <w:pPr>
              <w:pStyle w:val="Days"/>
            </w:pPr>
            <w:sdt>
              <w:sdtPr>
                <w:id w:val="2085032416"/>
                <w:placeholder>
                  <w:docPart w:val="ABD32CA7DF654540A718DCDFA945C46F"/>
                </w:placeholder>
                <w:temporary/>
                <w:showingPlcHdr/>
                <w15:appearance w15:val="hidden"/>
              </w:sdtPr>
              <w:sdtContent>
                <w:r w:rsidR="00375B27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3F6897C" w14:textId="77777777" w:rsidR="00EA415B" w:rsidRDefault="00000000">
            <w:pPr>
              <w:pStyle w:val="Days"/>
            </w:pPr>
            <w:sdt>
              <w:sdtPr>
                <w:id w:val="2141225648"/>
                <w:placeholder>
                  <w:docPart w:val="FCAD0ABEBE224D8BBF03EDDFF48A5C1E"/>
                </w:placeholder>
                <w:temporary/>
                <w:showingPlcHdr/>
                <w15:appearance w15:val="hidden"/>
              </w:sdtPr>
              <w:sdtContent>
                <w:r w:rsidR="00375B27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050CB3" w14:textId="77777777" w:rsidR="00EA415B" w:rsidRDefault="00000000">
            <w:pPr>
              <w:pStyle w:val="Days"/>
            </w:pPr>
            <w:sdt>
              <w:sdtPr>
                <w:id w:val="-225834277"/>
                <w:placeholder>
                  <w:docPart w:val="F5C8318B29624FB4BD6A3A6A802E8CAE"/>
                </w:placeholder>
                <w:temporary/>
                <w:showingPlcHdr/>
                <w15:appearance w15:val="hidden"/>
              </w:sdtPr>
              <w:sdtContent>
                <w:r w:rsidR="00375B27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0C500C7" w14:textId="77777777" w:rsidR="00EA415B" w:rsidRDefault="00000000">
            <w:pPr>
              <w:pStyle w:val="Days"/>
            </w:pPr>
            <w:sdt>
              <w:sdtPr>
                <w:id w:val="-1121838800"/>
                <w:placeholder>
                  <w:docPart w:val="ADB70212B94D44949DBC385A3BE305F0"/>
                </w:placeholder>
                <w:temporary/>
                <w:showingPlcHdr/>
                <w15:appearance w15:val="hidden"/>
              </w:sdtPr>
              <w:sdtContent>
                <w:r w:rsidR="00375B27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0BB8C49" w14:textId="77777777" w:rsidR="00EA415B" w:rsidRDefault="00000000">
            <w:pPr>
              <w:pStyle w:val="Days"/>
            </w:pPr>
            <w:sdt>
              <w:sdtPr>
                <w:id w:val="-1805692476"/>
                <w:placeholder>
                  <w:docPart w:val="683F82D629D4434FA5EBDFE1B7C67FCD"/>
                </w:placeholder>
                <w:temporary/>
                <w:showingPlcHdr/>
                <w15:appearance w15:val="hidden"/>
              </w:sdtPr>
              <w:sdtContent>
                <w:r w:rsidR="00375B27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601BCFC" w14:textId="77777777" w:rsidR="00EA415B" w:rsidRDefault="00000000">
            <w:pPr>
              <w:pStyle w:val="Days"/>
            </w:pPr>
            <w:sdt>
              <w:sdtPr>
                <w:id w:val="815225377"/>
                <w:placeholder>
                  <w:docPart w:val="E5D6558E5DD8470289A610A638C21CA2"/>
                </w:placeholder>
                <w:temporary/>
                <w:showingPlcHdr/>
                <w15:appearance w15:val="hidden"/>
              </w:sdtPr>
              <w:sdtContent>
                <w:r w:rsidR="00375B27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BBC021C" w14:textId="77777777" w:rsidR="00EA415B" w:rsidRDefault="00000000">
            <w:pPr>
              <w:pStyle w:val="Days"/>
            </w:pPr>
            <w:sdt>
              <w:sdtPr>
                <w:id w:val="36251574"/>
                <w:placeholder>
                  <w:docPart w:val="1C983CB98DFE4F17BF3291292BFB7D4A"/>
                </w:placeholder>
                <w:temporary/>
                <w:showingPlcHdr/>
                <w15:appearance w15:val="hidden"/>
              </w:sdtPr>
              <w:sdtContent>
                <w:r w:rsidR="00375B27">
                  <w:t>Saturday</w:t>
                </w:r>
              </w:sdtContent>
            </w:sdt>
          </w:p>
        </w:tc>
      </w:tr>
      <w:tr w:rsidR="007F22EC" w14:paraId="2A84CDE9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4E628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26857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DA4D4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D3F8C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FC0446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3CAF51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1EB7F9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3</w:t>
            </w:r>
          </w:p>
        </w:tc>
      </w:tr>
      <w:tr w:rsidR="007F22EC" w14:paraId="28B9E3F0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DC204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E822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640DE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75200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5A2AE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2C6D2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655D5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5D0BE946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6A3D29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B94478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84877B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4E7C5C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05A6DE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DF7D7E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E4BBA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10</w:t>
            </w:r>
          </w:p>
        </w:tc>
      </w:tr>
      <w:tr w:rsidR="007F22EC" w14:paraId="665E434C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00FFF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678E6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CED4B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C26AE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8B3F1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0FB4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B5828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3260C40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489FFD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2E7D89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92B554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33913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F16B6A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28F5C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328BB2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17</w:t>
            </w:r>
          </w:p>
        </w:tc>
      </w:tr>
      <w:tr w:rsidR="007F22EC" w14:paraId="69BD18A2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B0ABE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BF565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F685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33E38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AC4B7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D71DF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A6815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8E443E7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66EED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E6A9B2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08CC7B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997B13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13736C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3FE92D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E12F66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24</w:t>
            </w:r>
          </w:p>
        </w:tc>
      </w:tr>
      <w:tr w:rsidR="007F22EC" w14:paraId="3682BDA4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DEBA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17483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AC6F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F0C3A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8EE58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07B87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3D94C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1D106805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B1FA65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FC8E9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2B72C7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DF17DB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A3050E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058B0D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B46EED" w14:textId="77777777" w:rsidR="007F22EC" w:rsidRDefault="007F22EC" w:rsidP="007F22EC">
            <w:pPr>
              <w:pStyle w:val="Dates"/>
              <w:rPr>
                <w:noProof/>
              </w:rPr>
            </w:pPr>
            <w:r w:rsidRPr="00FB0103">
              <w:t>31</w:t>
            </w:r>
          </w:p>
        </w:tc>
      </w:tr>
      <w:tr w:rsidR="00FE13F4" w14:paraId="3BD2A02E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734D34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57F02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C655A2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FDC86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4BF51F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07641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97277C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  <w:tr w:rsidR="00FE13F4" w14:paraId="3ABB7B34" w14:textId="77777777" w:rsidTr="00890592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7E047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43B5EC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A6E612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D4F104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2F144C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2A8C63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589792" w14:textId="77777777" w:rsidR="00FE13F4" w:rsidRDefault="00FE13F4" w:rsidP="003C08C2">
            <w:pPr>
              <w:pStyle w:val="Dates"/>
              <w:rPr>
                <w:noProof/>
              </w:rPr>
            </w:pPr>
          </w:p>
        </w:tc>
      </w:tr>
      <w:tr w:rsidR="00FE13F4" w14:paraId="1D834EE7" w14:textId="77777777" w:rsidTr="00890592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725873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B81675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4268D0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BBB308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CFE79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F5443B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76F3D" w14:textId="77777777" w:rsidR="00FE13F4" w:rsidRDefault="00FE13F4" w:rsidP="0078527C">
            <w:pPr>
              <w:pStyle w:val="Dates"/>
              <w:rPr>
                <w:noProof/>
              </w:rPr>
            </w:pPr>
          </w:p>
        </w:tc>
      </w:tr>
    </w:tbl>
    <w:p w14:paraId="5176C24B" w14:textId="77777777" w:rsidR="00EA415B" w:rsidRDefault="00000000">
      <w:pPr>
        <w:pStyle w:val="Quote"/>
      </w:pPr>
      <w:sdt>
        <w:sdtPr>
          <w:id w:val="31938234"/>
          <w:placeholder>
            <w:docPart w:val="A19906A551174C76813AE3FF1513629E"/>
          </w:placeholder>
          <w:temporary/>
          <w:showingPlcHdr/>
          <w15:appearance w15:val="hidden"/>
        </w:sdtPr>
        <w:sdtContent>
          <w:r w:rsidR="00375B27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40890EF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0" w:footer="0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8043F6" w14:paraId="7488E15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7AD0AEC" w14:textId="77777777" w:rsidR="008043F6" w:rsidRDefault="008043F6" w:rsidP="00F64F7E">
            <w:pPr>
              <w:pStyle w:val="Month"/>
            </w:pPr>
            <w:r>
              <w:lastRenderedPageBreak/>
              <w:t>February</w:t>
            </w:r>
          </w:p>
        </w:tc>
      </w:tr>
      <w:tr w:rsidR="008043F6" w14:paraId="5E30ED12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23AA0A0" w14:textId="77777777" w:rsidR="008043F6" w:rsidRDefault="007F22EC" w:rsidP="008043F6">
            <w:pPr>
              <w:pStyle w:val="Year"/>
            </w:pPr>
            <w:r>
              <w:t>2026</w:t>
            </w:r>
          </w:p>
        </w:tc>
      </w:tr>
      <w:tr w:rsidR="008043F6" w14:paraId="255C66DE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603A84E" w14:textId="77777777" w:rsidR="008043F6" w:rsidRDefault="00000000" w:rsidP="00F64F7E">
            <w:pPr>
              <w:pStyle w:val="Subtitle"/>
            </w:pPr>
            <w:sdt>
              <w:sdtPr>
                <w:id w:val="-1717491768"/>
                <w:placeholder>
                  <w:docPart w:val="387A8380E98A470787D7C43AFF24EE4B"/>
                </w:placeholder>
                <w:temporary/>
                <w:showingPlcHdr/>
                <w15:appearance w15:val="hidden"/>
              </w:sdtPr>
              <w:sdtContent>
                <w:r w:rsidR="008043F6">
                  <w:t>Subtitle</w:t>
                </w:r>
              </w:sdtContent>
            </w:sdt>
            <w:r w:rsidR="008043F6">
              <w:t xml:space="preserve"> </w:t>
            </w:r>
          </w:p>
        </w:tc>
      </w:tr>
      <w:tr w:rsidR="008043F6" w14:paraId="7CB17D4E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4E324C5" w14:textId="77777777" w:rsidR="008043F6" w:rsidRPr="0078527C" w:rsidRDefault="008043F6" w:rsidP="00F64F7E"/>
        </w:tc>
        <w:tc>
          <w:tcPr>
            <w:tcW w:w="6300" w:type="dxa"/>
            <w:gridSpan w:val="5"/>
          </w:tcPr>
          <w:p w14:paraId="79067666" w14:textId="77777777" w:rsidR="008043F6" w:rsidRPr="0078527C" w:rsidRDefault="008043F6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7F92949" w14:textId="77777777" w:rsidR="008043F6" w:rsidRDefault="008043F6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95979F1" wp14:editId="58A7F6E1">
                  <wp:extent cx="2135697" cy="1480921"/>
                  <wp:effectExtent l="152400" t="190500" r="245745" b="233680"/>
                  <wp:docPr id="1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43F6" w14:paraId="72ECE814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021047C" w14:textId="77777777" w:rsidR="008043F6" w:rsidRPr="0078527C" w:rsidRDefault="008043F6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4DB5D94B" w14:textId="77777777" w:rsidR="008043F6" w:rsidRDefault="00000000" w:rsidP="00F64F7E">
            <w:pPr>
              <w:pStyle w:val="Title"/>
            </w:pPr>
            <w:sdt>
              <w:sdtPr>
                <w:id w:val="-2101018631"/>
                <w:placeholder>
                  <w:docPart w:val="92D96B1078D94F0EB437EF2114B1D71F"/>
                </w:placeholder>
                <w:temporary/>
                <w:showingPlcHdr/>
                <w15:appearance w15:val="hidden"/>
              </w:sdtPr>
              <w:sdtContent>
                <w:r w:rsidR="008043F6" w:rsidRPr="003C08C2">
                  <w:rPr>
                    <w:b/>
                  </w:rPr>
                  <w:t>Title</w:t>
                </w:r>
              </w:sdtContent>
            </w:sdt>
          </w:p>
          <w:p w14:paraId="545E00B1" w14:textId="77777777" w:rsidR="008043F6" w:rsidRPr="0078527C" w:rsidRDefault="00000000" w:rsidP="00F64F7E">
            <w:sdt>
              <w:sdtPr>
                <w:id w:val="1686550426"/>
                <w:placeholder>
                  <w:docPart w:val="C070F8F584E04DABB580D3B5D248533C"/>
                </w:placeholder>
                <w:temporary/>
                <w:showingPlcHdr/>
                <w15:appearance w15:val="hidden"/>
              </w:sdtPr>
              <w:sdtContent>
                <w:r w:rsidR="008043F6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54D561A" w14:textId="77777777" w:rsidR="008043F6" w:rsidRDefault="008043F6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8043F6" w14:paraId="1C923E9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5902FCB" w14:textId="77777777" w:rsidR="008043F6" w:rsidRDefault="00000000" w:rsidP="00F64F7E">
            <w:pPr>
              <w:pStyle w:val="Days"/>
            </w:pPr>
            <w:sdt>
              <w:sdtPr>
                <w:id w:val="111567639"/>
                <w:placeholder>
                  <w:docPart w:val="E248635947694FB4AEFA78C10C172EE3"/>
                </w:placeholder>
                <w:temporary/>
                <w:showingPlcHdr/>
                <w15:appearance w15:val="hidden"/>
              </w:sdtPr>
              <w:sdtContent>
                <w:r w:rsidR="008043F6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7864136" w14:textId="77777777" w:rsidR="008043F6" w:rsidRDefault="00000000" w:rsidP="00F64F7E">
            <w:pPr>
              <w:pStyle w:val="Days"/>
            </w:pPr>
            <w:sdt>
              <w:sdtPr>
                <w:id w:val="-828284242"/>
                <w:placeholder>
                  <w:docPart w:val="9FCC24F8FA7141D18EBDB71917748C16"/>
                </w:placeholder>
                <w:temporary/>
                <w:showingPlcHdr/>
                <w15:appearance w15:val="hidden"/>
              </w:sdtPr>
              <w:sdtContent>
                <w:r w:rsidR="008043F6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4806C84" w14:textId="77777777" w:rsidR="008043F6" w:rsidRDefault="00000000" w:rsidP="00F64F7E">
            <w:pPr>
              <w:pStyle w:val="Days"/>
            </w:pPr>
            <w:sdt>
              <w:sdtPr>
                <w:id w:val="228199253"/>
                <w:placeholder>
                  <w:docPart w:val="056C19E8755743E8A054F0198C525F4D"/>
                </w:placeholder>
                <w:temporary/>
                <w:showingPlcHdr/>
                <w15:appearance w15:val="hidden"/>
              </w:sdtPr>
              <w:sdtContent>
                <w:r w:rsidR="008043F6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CFCAC4" w14:textId="77777777" w:rsidR="008043F6" w:rsidRDefault="00000000" w:rsidP="00F64F7E">
            <w:pPr>
              <w:pStyle w:val="Days"/>
            </w:pPr>
            <w:sdt>
              <w:sdtPr>
                <w:id w:val="-88703477"/>
                <w:placeholder>
                  <w:docPart w:val="D500C0CC692D46979F0782F69F33A6B1"/>
                </w:placeholder>
                <w:temporary/>
                <w:showingPlcHdr/>
                <w15:appearance w15:val="hidden"/>
              </w:sdtPr>
              <w:sdtContent>
                <w:r w:rsidR="008043F6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7A26743" w14:textId="77777777" w:rsidR="008043F6" w:rsidRDefault="00000000" w:rsidP="00F64F7E">
            <w:pPr>
              <w:pStyle w:val="Days"/>
            </w:pPr>
            <w:sdt>
              <w:sdtPr>
                <w:id w:val="-948245192"/>
                <w:placeholder>
                  <w:docPart w:val="39346D525B254C19BF34AEFAA8C92187"/>
                </w:placeholder>
                <w:temporary/>
                <w:showingPlcHdr/>
                <w15:appearance w15:val="hidden"/>
              </w:sdtPr>
              <w:sdtContent>
                <w:r w:rsidR="008043F6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C608009" w14:textId="77777777" w:rsidR="008043F6" w:rsidRDefault="00000000" w:rsidP="00F64F7E">
            <w:pPr>
              <w:pStyle w:val="Days"/>
            </w:pPr>
            <w:sdt>
              <w:sdtPr>
                <w:id w:val="-276641909"/>
                <w:placeholder>
                  <w:docPart w:val="7ECD0B8C4C3D49F58846999D88032C90"/>
                </w:placeholder>
                <w:temporary/>
                <w:showingPlcHdr/>
                <w15:appearance w15:val="hidden"/>
              </w:sdtPr>
              <w:sdtContent>
                <w:r w:rsidR="008043F6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D1C9524" w14:textId="77777777" w:rsidR="008043F6" w:rsidRDefault="00000000" w:rsidP="00F64F7E">
            <w:pPr>
              <w:pStyle w:val="Days"/>
            </w:pPr>
            <w:sdt>
              <w:sdtPr>
                <w:id w:val="1949811735"/>
                <w:placeholder>
                  <w:docPart w:val="7D3B0C6A34194D1A9FB34EB6D2DF2DF2"/>
                </w:placeholder>
                <w:temporary/>
                <w:showingPlcHdr/>
                <w15:appearance w15:val="hidden"/>
              </w:sdtPr>
              <w:sdtContent>
                <w:r w:rsidR="008043F6">
                  <w:t>Saturday</w:t>
                </w:r>
              </w:sdtContent>
            </w:sdt>
          </w:p>
        </w:tc>
      </w:tr>
      <w:tr w:rsidR="007F22EC" w14:paraId="5B3EEB2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776598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814A0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0248F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5CB5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470832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125177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BF9E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</w:tr>
      <w:tr w:rsidR="007F22EC" w14:paraId="4C53DA8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D1430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04BB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8FAAE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C9CB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35CE4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3889C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09C83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8FCB9F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F32504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DFEF3B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E9900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478EC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3E06A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92B0CD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958AD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</w:tr>
      <w:tr w:rsidR="007F22EC" w14:paraId="7ECF840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78153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D2FE4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1CA1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62246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1B53A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658F3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338DB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51ABFDE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083037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2EB8F9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7B0033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C372E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1BE19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AAE17B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991448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</w:tr>
      <w:tr w:rsidR="007F22EC" w14:paraId="62DA079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374D9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A99F0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46E0A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2646D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78282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A850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1AC3E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C4DBB0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617502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D2A910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ACB4C4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F70AE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2CD3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781A63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992C85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</w:tr>
      <w:tr w:rsidR="00DA398C" w14:paraId="5963AE7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C53F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FEA19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8B17A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16E85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DC0B8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B2FD2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79DF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7F5F9FA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8419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688F6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52249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522A8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35E13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0EF8D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C35F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8043F6" w14:paraId="0DBD941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7D59E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EE093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E391B0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58F490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AB1A2B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17C60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13DACC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5624A4E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E5D60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05E1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36CE95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9FFA61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55235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38D09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6F57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  <w:tr w:rsidR="008043F6" w14:paraId="207F834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D84D93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4D7B2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739297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B9D46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D47FE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9FB2A4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50F79" w14:textId="77777777" w:rsidR="008043F6" w:rsidRDefault="008043F6" w:rsidP="00F64F7E">
            <w:pPr>
              <w:pStyle w:val="Dates"/>
              <w:rPr>
                <w:noProof/>
              </w:rPr>
            </w:pPr>
          </w:p>
        </w:tc>
      </w:tr>
    </w:tbl>
    <w:p w14:paraId="56DB1679" w14:textId="77777777" w:rsidR="001A74D2" w:rsidRDefault="00000000" w:rsidP="001A74D2">
      <w:pPr>
        <w:pStyle w:val="Quote"/>
      </w:pPr>
      <w:sdt>
        <w:sdtPr>
          <w:id w:val="1999844932"/>
          <w:placeholder>
            <w:docPart w:val="5183ADCD6E89485EA2D590C88AA273D7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2DFA1333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5EF782FB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DBF4CF0" w14:textId="77777777" w:rsidR="00137D21" w:rsidRDefault="00137D21" w:rsidP="00F64F7E">
            <w:pPr>
              <w:pStyle w:val="Month"/>
            </w:pPr>
            <w:r>
              <w:lastRenderedPageBreak/>
              <w:t>March</w:t>
            </w:r>
          </w:p>
        </w:tc>
      </w:tr>
      <w:tr w:rsidR="00137D21" w14:paraId="43678456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868B152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17A8A188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754CA025" w14:textId="77777777" w:rsidR="00137D21" w:rsidRDefault="00000000" w:rsidP="00F64F7E">
            <w:pPr>
              <w:pStyle w:val="Subtitle"/>
            </w:pPr>
            <w:sdt>
              <w:sdtPr>
                <w:id w:val="1430164554"/>
                <w:placeholder>
                  <w:docPart w:val="19E7239E117446E8A96142FEAE7BE68F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0E664098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B499C13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11F54B30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A523274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2EBE4B2" wp14:editId="2EB120E2">
                  <wp:extent cx="2135697" cy="1480921"/>
                  <wp:effectExtent l="152400" t="190500" r="245745" b="233680"/>
                  <wp:docPr id="14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51524810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03C8C065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47898682" w14:textId="77777777" w:rsidR="00137D21" w:rsidRDefault="00000000" w:rsidP="00F64F7E">
            <w:pPr>
              <w:pStyle w:val="Title"/>
            </w:pPr>
            <w:sdt>
              <w:sdtPr>
                <w:id w:val="1078558982"/>
                <w:placeholder>
                  <w:docPart w:val="C2ADAB4936E545EB98DB6FA04DED3C85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01F9FC53" w14:textId="77777777" w:rsidR="00137D21" w:rsidRPr="0078527C" w:rsidRDefault="00000000" w:rsidP="00F64F7E">
            <w:sdt>
              <w:sdtPr>
                <w:id w:val="505415428"/>
                <w:placeholder>
                  <w:docPart w:val="F4CF33D4C29F431080CDF5D4ADB0CBAB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E51C07C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388D24C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CA377AF" w14:textId="77777777" w:rsidR="00137D21" w:rsidRDefault="00000000" w:rsidP="00F64F7E">
            <w:pPr>
              <w:pStyle w:val="Days"/>
            </w:pPr>
            <w:sdt>
              <w:sdtPr>
                <w:id w:val="1989196628"/>
                <w:placeholder>
                  <w:docPart w:val="DD624820383141A494DE5F077FD1F138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63367AB" w14:textId="77777777" w:rsidR="00137D21" w:rsidRDefault="00000000" w:rsidP="00F64F7E">
            <w:pPr>
              <w:pStyle w:val="Days"/>
            </w:pPr>
            <w:sdt>
              <w:sdtPr>
                <w:id w:val="-511295142"/>
                <w:placeholder>
                  <w:docPart w:val="43F9B77F94034E1D9B3CA6E3017BA009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D1CBE98" w14:textId="77777777" w:rsidR="00137D21" w:rsidRDefault="00000000" w:rsidP="00F64F7E">
            <w:pPr>
              <w:pStyle w:val="Days"/>
            </w:pPr>
            <w:sdt>
              <w:sdtPr>
                <w:id w:val="2031840394"/>
                <w:placeholder>
                  <w:docPart w:val="3EB2DD60E06745E1A5AAF07B5AD564A3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2C8C541" w14:textId="77777777" w:rsidR="00137D21" w:rsidRDefault="00000000" w:rsidP="00F64F7E">
            <w:pPr>
              <w:pStyle w:val="Days"/>
            </w:pPr>
            <w:sdt>
              <w:sdtPr>
                <w:id w:val="1449742540"/>
                <w:placeholder>
                  <w:docPart w:val="0890BBBE8781436388B8E964A4CB62F6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B442826" w14:textId="77777777" w:rsidR="00137D21" w:rsidRDefault="00000000" w:rsidP="00F64F7E">
            <w:pPr>
              <w:pStyle w:val="Days"/>
            </w:pPr>
            <w:sdt>
              <w:sdtPr>
                <w:id w:val="-389425388"/>
                <w:placeholder>
                  <w:docPart w:val="F265B9CDFF534412BF4ADEEF73880309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0C53C55" w14:textId="77777777" w:rsidR="00137D21" w:rsidRDefault="00000000" w:rsidP="00F64F7E">
            <w:pPr>
              <w:pStyle w:val="Days"/>
            </w:pPr>
            <w:sdt>
              <w:sdtPr>
                <w:id w:val="2133508668"/>
                <w:placeholder>
                  <w:docPart w:val="2E234F57F86646988A77AEAD432885D1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9A84C8A" w14:textId="77777777" w:rsidR="00137D21" w:rsidRDefault="00000000" w:rsidP="00F64F7E">
            <w:pPr>
              <w:pStyle w:val="Days"/>
            </w:pPr>
            <w:sdt>
              <w:sdtPr>
                <w:id w:val="-438991813"/>
                <w:placeholder>
                  <w:docPart w:val="51BF080D44C247FD837A9C9E63CAD721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4927EB9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C98336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BB695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5D7D8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F6691D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2B49B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8A71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EEBF27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7</w:t>
            </w:r>
          </w:p>
        </w:tc>
      </w:tr>
      <w:tr w:rsidR="007F22EC" w14:paraId="1B488E3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8526E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32C7E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2BF48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50084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5A589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05A01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DBDA0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5D6CA1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85CDD8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36B1D5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511478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8AFC24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F79B90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7BCC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B1F37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14</w:t>
            </w:r>
          </w:p>
        </w:tc>
      </w:tr>
      <w:tr w:rsidR="007F22EC" w14:paraId="64947AA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14B44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55818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7018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E301B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C6C47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BFF6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318A5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E55C72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33279A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82FB56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F0FB84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EDD8A9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9D9FD7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09C9C8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8ECCDB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21</w:t>
            </w:r>
          </w:p>
        </w:tc>
      </w:tr>
      <w:tr w:rsidR="007F22EC" w14:paraId="59158D3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C6C61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AB2C5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D1BFE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BCE6A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E867D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E3485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5A164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B7727C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D84922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7A6D60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C2D56A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821FAC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5CCFF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961F5E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3E0C9F" w14:textId="77777777" w:rsidR="007F22EC" w:rsidRDefault="007F22EC" w:rsidP="007F22EC">
            <w:pPr>
              <w:pStyle w:val="Dates"/>
              <w:rPr>
                <w:noProof/>
              </w:rPr>
            </w:pPr>
            <w:r w:rsidRPr="00890E3C">
              <w:t>28</w:t>
            </w:r>
          </w:p>
        </w:tc>
      </w:tr>
      <w:tr w:rsidR="00DA398C" w14:paraId="185635D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3E96A5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263A77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9DD14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7185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15A64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9826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0F344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7F22EC" w14:paraId="591E0A3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5BE746" w14:textId="77777777" w:rsidR="007F22EC" w:rsidRDefault="007F22EC" w:rsidP="007F22EC">
            <w:pPr>
              <w:pStyle w:val="Dates"/>
              <w:rPr>
                <w:noProof/>
              </w:rPr>
            </w:pPr>
            <w:r w:rsidRPr="007F22EC">
              <w:rPr>
                <w:noProof/>
              </w:rPr>
              <w:t>2</w:t>
            </w:r>
            <w:r>
              <w:rPr>
                <w:noProof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C4396D" w14:textId="77777777" w:rsidR="007F22EC" w:rsidRDefault="007F22EC" w:rsidP="007F22EC">
            <w:pPr>
              <w:pStyle w:val="Dates"/>
              <w:rPr>
                <w:noProof/>
              </w:rPr>
            </w:pPr>
            <w:r w:rsidRPr="00147D1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DBF200" w14:textId="77777777" w:rsidR="007F22EC" w:rsidRDefault="007F22EC" w:rsidP="007F22EC">
            <w:pPr>
              <w:pStyle w:val="Dates"/>
              <w:rPr>
                <w:noProof/>
              </w:rPr>
            </w:pPr>
            <w:r w:rsidRPr="00147D1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DFB6F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7A770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34E67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7B23E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DA398C" w14:paraId="27F8981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7AFF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A306F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4E577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7D689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230B5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775E01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5E0BD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025A86D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EF565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D012F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51D0C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E8247D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CC7BB2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B21C8E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FE499B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2FB8063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F4B80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44EC6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2D8EE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CED30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83BC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DC4F8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E4FC8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1D3DAB4" w14:textId="77777777" w:rsidR="001A74D2" w:rsidRDefault="00000000" w:rsidP="001A74D2">
      <w:pPr>
        <w:pStyle w:val="Quote"/>
      </w:pPr>
      <w:sdt>
        <w:sdtPr>
          <w:id w:val="915366251"/>
          <w:placeholder>
            <w:docPart w:val="120EE9DAACB2490581E7E539584AF5CE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7779F9FD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2B422B9A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1D784D82" w14:textId="77777777" w:rsidR="00137D21" w:rsidRDefault="00137D21" w:rsidP="00F64F7E">
            <w:pPr>
              <w:pStyle w:val="Month"/>
            </w:pPr>
            <w:r>
              <w:lastRenderedPageBreak/>
              <w:t>April</w:t>
            </w:r>
          </w:p>
        </w:tc>
      </w:tr>
      <w:tr w:rsidR="00137D21" w14:paraId="2DAF1F85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248F6F57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187BE3D7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258ECA9" w14:textId="77777777" w:rsidR="00137D21" w:rsidRDefault="00000000" w:rsidP="00F64F7E">
            <w:pPr>
              <w:pStyle w:val="Subtitle"/>
            </w:pPr>
            <w:sdt>
              <w:sdtPr>
                <w:id w:val="1461997262"/>
                <w:placeholder>
                  <w:docPart w:val="4651ED939509493DA5A30A60D410480C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00984A1E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3E07DC7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64630DB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3DCD1B2C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51E5173" wp14:editId="0727908F">
                  <wp:extent cx="2135697" cy="1480921"/>
                  <wp:effectExtent l="152400" t="190500" r="245745" b="233680"/>
                  <wp:docPr id="15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27F71CC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6D602049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BC383FD" w14:textId="77777777" w:rsidR="00137D21" w:rsidRDefault="00000000" w:rsidP="00F64F7E">
            <w:pPr>
              <w:pStyle w:val="Title"/>
            </w:pPr>
            <w:sdt>
              <w:sdtPr>
                <w:id w:val="-1677562893"/>
                <w:placeholder>
                  <w:docPart w:val="7BF60A3B491B4231A8FA2611AFEED73B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36AB3C7B" w14:textId="77777777" w:rsidR="00137D21" w:rsidRPr="0078527C" w:rsidRDefault="00000000" w:rsidP="00F64F7E">
            <w:sdt>
              <w:sdtPr>
                <w:id w:val="-1499802632"/>
                <w:placeholder>
                  <w:docPart w:val="4EFC9F1F90A1442FB586B056256FE08B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23BFDAB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45954C0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E3D6F6E" w14:textId="77777777" w:rsidR="00137D21" w:rsidRDefault="00000000" w:rsidP="00F64F7E">
            <w:pPr>
              <w:pStyle w:val="Days"/>
            </w:pPr>
            <w:sdt>
              <w:sdtPr>
                <w:id w:val="1286074141"/>
                <w:placeholder>
                  <w:docPart w:val="1C637C35C1984877924D81A4C3E3A2BA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5E8C45F" w14:textId="77777777" w:rsidR="00137D21" w:rsidRDefault="00000000" w:rsidP="00F64F7E">
            <w:pPr>
              <w:pStyle w:val="Days"/>
            </w:pPr>
            <w:sdt>
              <w:sdtPr>
                <w:id w:val="-1500032454"/>
                <w:placeholder>
                  <w:docPart w:val="242D91352C7C403E8485052A6DE5F7AA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DC2628D" w14:textId="77777777" w:rsidR="00137D21" w:rsidRDefault="00000000" w:rsidP="00F64F7E">
            <w:pPr>
              <w:pStyle w:val="Days"/>
            </w:pPr>
            <w:sdt>
              <w:sdtPr>
                <w:id w:val="-730308853"/>
                <w:placeholder>
                  <w:docPart w:val="1DB5B0F11E714AFEB70D45B22E82EC9D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54BA6BF" w14:textId="77777777" w:rsidR="00137D21" w:rsidRDefault="00000000" w:rsidP="00F64F7E">
            <w:pPr>
              <w:pStyle w:val="Days"/>
            </w:pPr>
            <w:sdt>
              <w:sdtPr>
                <w:id w:val="1931238389"/>
                <w:placeholder>
                  <w:docPart w:val="92192DB5221B414FA79C8EA7F9E19C67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248BA09" w14:textId="77777777" w:rsidR="00137D21" w:rsidRDefault="00000000" w:rsidP="00F64F7E">
            <w:pPr>
              <w:pStyle w:val="Days"/>
            </w:pPr>
            <w:sdt>
              <w:sdtPr>
                <w:id w:val="379600000"/>
                <w:placeholder>
                  <w:docPart w:val="2988FB49A4D4448CACFE3051367CC2C3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B15E482" w14:textId="77777777" w:rsidR="00137D21" w:rsidRDefault="00000000" w:rsidP="00F64F7E">
            <w:pPr>
              <w:pStyle w:val="Days"/>
            </w:pPr>
            <w:sdt>
              <w:sdtPr>
                <w:id w:val="1491983701"/>
                <w:placeholder>
                  <w:docPart w:val="2343C0C0664C4DFC914D8DE3DD16FEA3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1EBFEA8" w14:textId="77777777" w:rsidR="00137D21" w:rsidRDefault="00000000" w:rsidP="00F64F7E">
            <w:pPr>
              <w:pStyle w:val="Days"/>
            </w:pPr>
            <w:sdt>
              <w:sdtPr>
                <w:id w:val="2026594841"/>
                <w:placeholder>
                  <w:docPart w:val="D51F7AE037664A5BA949C897FAC2D9FA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16C6615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33A1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28FE2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AB81B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9C88B3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35037D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38F54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2E56D8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4</w:t>
            </w:r>
          </w:p>
        </w:tc>
      </w:tr>
      <w:tr w:rsidR="007F22EC" w14:paraId="44DB8CB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90AA9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ECF28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208A5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691EE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D2526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B07A9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5B8A7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6FFC92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E728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5AC1B9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6A807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28FBDF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535FFF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68623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A4D803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11</w:t>
            </w:r>
          </w:p>
        </w:tc>
      </w:tr>
      <w:tr w:rsidR="007F22EC" w14:paraId="001EB2C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D3A8E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030B9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E18F9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4EF3A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E6B01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FEAC2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1E9AA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4190E8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BD878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0472CC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4EBE7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CAD70E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A921A2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7C0CC2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023E33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18</w:t>
            </w:r>
          </w:p>
        </w:tc>
      </w:tr>
      <w:tr w:rsidR="007F22EC" w14:paraId="5DE42AF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504A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3CA1C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185D1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B7FB7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37FD3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F93AA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4B400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F1E59B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50A76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324526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93A7E1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C6437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BD6707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26313E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3BC5C1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25</w:t>
            </w:r>
          </w:p>
        </w:tc>
      </w:tr>
      <w:tr w:rsidR="007F22EC" w14:paraId="40D34A8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64FB8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12447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A05B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1B027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39A0A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D4632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ECDC7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1C2157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DFE455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4753F1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C0DD4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B7096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FAD3A0" w14:textId="77777777" w:rsidR="007F22EC" w:rsidRDefault="007F22EC" w:rsidP="007F22EC">
            <w:pPr>
              <w:pStyle w:val="Dates"/>
              <w:rPr>
                <w:noProof/>
              </w:rPr>
            </w:pPr>
            <w:r w:rsidRPr="00DA09B8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95969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BFD7A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137D21" w14:paraId="08567A7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BE353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0D828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54A02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90B35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DBD4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93BD2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CC2B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F928F5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A5D3F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C2952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E1104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3B1B9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9F0E0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E9308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F68D2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D645122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9141C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95A5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016F7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DA94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F3F77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694E9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F815A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C8963B0" w14:textId="77777777" w:rsidR="001A74D2" w:rsidRDefault="00000000" w:rsidP="001A74D2">
      <w:pPr>
        <w:pStyle w:val="Quote"/>
      </w:pPr>
      <w:sdt>
        <w:sdtPr>
          <w:id w:val="1576857434"/>
          <w:placeholder>
            <w:docPart w:val="A059A0A2BA62417391858CA8EB9EFDE6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4DC224B6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2E802BB9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2C0748CA" w14:textId="77777777" w:rsidR="00137D21" w:rsidRDefault="00137D21" w:rsidP="00F64F7E">
            <w:pPr>
              <w:pStyle w:val="Month"/>
            </w:pPr>
            <w:r>
              <w:lastRenderedPageBreak/>
              <w:t>May</w:t>
            </w:r>
          </w:p>
        </w:tc>
      </w:tr>
      <w:tr w:rsidR="00137D21" w14:paraId="36B6BFC1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61A36D8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0EC1A2D1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BE72D4D" w14:textId="77777777" w:rsidR="00137D21" w:rsidRDefault="00000000" w:rsidP="00F64F7E">
            <w:pPr>
              <w:pStyle w:val="Subtitle"/>
            </w:pPr>
            <w:sdt>
              <w:sdtPr>
                <w:id w:val="-51767134"/>
                <w:placeholder>
                  <w:docPart w:val="A488EDDAE5AB4BBE8FB4D1FD0ED72696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5733779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58FD61D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6A15D420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277B54D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711A39D" wp14:editId="5ABE9806">
                  <wp:extent cx="2135697" cy="1480921"/>
                  <wp:effectExtent l="152400" t="190500" r="245745" b="233680"/>
                  <wp:docPr id="16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58D4DD45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023D108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091702F7" w14:textId="77777777" w:rsidR="00137D21" w:rsidRDefault="00000000" w:rsidP="00F64F7E">
            <w:pPr>
              <w:pStyle w:val="Title"/>
            </w:pPr>
            <w:sdt>
              <w:sdtPr>
                <w:id w:val="1323622149"/>
                <w:placeholder>
                  <w:docPart w:val="F97E24E955B14BD9AE9D71FACC23EBB3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52D97627" w14:textId="77777777" w:rsidR="00137D21" w:rsidRPr="0078527C" w:rsidRDefault="00000000" w:rsidP="00F64F7E">
            <w:sdt>
              <w:sdtPr>
                <w:id w:val="1048027866"/>
                <w:placeholder>
                  <w:docPart w:val="F74A670D6BAA4604AFA350566D02665C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7B968763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4FD92DB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9398717" w14:textId="77777777" w:rsidR="00137D21" w:rsidRDefault="00000000" w:rsidP="00F64F7E">
            <w:pPr>
              <w:pStyle w:val="Days"/>
            </w:pPr>
            <w:sdt>
              <w:sdtPr>
                <w:id w:val="-304854936"/>
                <w:placeholder>
                  <w:docPart w:val="77D8002786EC43498ADD90DE25843BF6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F007431" w14:textId="77777777" w:rsidR="00137D21" w:rsidRDefault="00000000" w:rsidP="00F64F7E">
            <w:pPr>
              <w:pStyle w:val="Days"/>
            </w:pPr>
            <w:sdt>
              <w:sdtPr>
                <w:id w:val="535324292"/>
                <w:placeholder>
                  <w:docPart w:val="B2D316ED0901408D8B01CF934E00964B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7658F0" w14:textId="77777777" w:rsidR="00137D21" w:rsidRDefault="00000000" w:rsidP="00F64F7E">
            <w:pPr>
              <w:pStyle w:val="Days"/>
            </w:pPr>
            <w:sdt>
              <w:sdtPr>
                <w:id w:val="464715793"/>
                <w:placeholder>
                  <w:docPart w:val="22AAA01CB273459B8FA8C90C42A30E04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A3EC08F" w14:textId="77777777" w:rsidR="00137D21" w:rsidRDefault="00000000" w:rsidP="00F64F7E">
            <w:pPr>
              <w:pStyle w:val="Days"/>
            </w:pPr>
            <w:sdt>
              <w:sdtPr>
                <w:id w:val="-831071328"/>
                <w:placeholder>
                  <w:docPart w:val="EE65B90070B34EF1B3992603430C8646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46E11D5" w14:textId="77777777" w:rsidR="00137D21" w:rsidRDefault="00000000" w:rsidP="00F64F7E">
            <w:pPr>
              <w:pStyle w:val="Days"/>
            </w:pPr>
            <w:sdt>
              <w:sdtPr>
                <w:id w:val="-200554392"/>
                <w:placeholder>
                  <w:docPart w:val="6F76BCFF981C41BC8A7A49896A632FD6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DAED0B9" w14:textId="77777777" w:rsidR="00137D21" w:rsidRDefault="00000000" w:rsidP="00F64F7E">
            <w:pPr>
              <w:pStyle w:val="Days"/>
            </w:pPr>
            <w:sdt>
              <w:sdtPr>
                <w:id w:val="-1842148974"/>
                <w:placeholder>
                  <w:docPart w:val="5E1EDA6D1A2F400AAD25A75043EC6D50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68A39D4" w14:textId="77777777" w:rsidR="00137D21" w:rsidRDefault="00000000" w:rsidP="00F64F7E">
            <w:pPr>
              <w:pStyle w:val="Days"/>
            </w:pPr>
            <w:sdt>
              <w:sdtPr>
                <w:id w:val="1619325647"/>
                <w:placeholder>
                  <w:docPart w:val="CA53C2FA9509417FA9B4A666F2AA68CA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708F914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BBAC0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4887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B47FA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92AAA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AA636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B33101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6BEDD3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</w:t>
            </w:r>
          </w:p>
        </w:tc>
      </w:tr>
      <w:tr w:rsidR="007F22EC" w14:paraId="7471A25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C4C0D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26913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D725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37AC7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E175F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6E81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B3452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7520C5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6ED3E1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C32F97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0566F4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4B9A33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675E3D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96F71E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31323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9</w:t>
            </w:r>
          </w:p>
        </w:tc>
      </w:tr>
      <w:tr w:rsidR="007F22EC" w14:paraId="08A7CC2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B1462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DCC4A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71BC0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47EFB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C4847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1AB78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F77E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4CC2DE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50024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755A22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0F7E20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667F2B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2983E4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5918D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9DB241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16</w:t>
            </w:r>
          </w:p>
        </w:tc>
      </w:tr>
      <w:tr w:rsidR="007F22EC" w14:paraId="6E9DEF0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09929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489F7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1B5DF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EFD71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1B86D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0FC45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EBEAD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004B8C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E80270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B25854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37FF5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80B3FE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85F6E3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5D0D40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D21F3A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23</w:t>
            </w:r>
          </w:p>
        </w:tc>
      </w:tr>
      <w:tr w:rsidR="007F22EC" w14:paraId="475F12A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3199C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E598A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1DFDD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9FB2F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A083D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EFBDF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571F7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91CABC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5BD5F5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2BD572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A84E27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B22E8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06F7F8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63CF32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106C6E" w14:textId="77777777" w:rsidR="007F22EC" w:rsidRDefault="007F22EC" w:rsidP="007F22EC">
            <w:pPr>
              <w:pStyle w:val="Dates"/>
              <w:rPr>
                <w:noProof/>
              </w:rPr>
            </w:pPr>
            <w:r w:rsidRPr="00E11AF8">
              <w:t>30</w:t>
            </w:r>
          </w:p>
        </w:tc>
      </w:tr>
      <w:tr w:rsidR="00137D21" w14:paraId="09F81B6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F7AA6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51A7A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98C6C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0D5F9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18BAE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C83A9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7B9B0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9BB7B5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407552" w14:textId="77777777" w:rsidR="00137D21" w:rsidRDefault="007F22EC" w:rsidP="00F64F7E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E18D0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EC0EE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0460B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FF8AE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F7BE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C1468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3B7174D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7696F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8B231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CE895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76BF5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7616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81268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AFEF0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0A9B8C9C" w14:textId="77777777" w:rsidR="001A74D2" w:rsidRDefault="00000000" w:rsidP="001A74D2">
      <w:pPr>
        <w:pStyle w:val="Quote"/>
      </w:pPr>
      <w:sdt>
        <w:sdtPr>
          <w:id w:val="1551956063"/>
          <w:placeholder>
            <w:docPart w:val="9C0B8D25D2E84AADB915C0E0BB6C5A9F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C6DFADE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6214F13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723DC0FB" w14:textId="77777777" w:rsidR="00137D21" w:rsidRDefault="00137D21" w:rsidP="00F64F7E">
            <w:pPr>
              <w:pStyle w:val="Month"/>
            </w:pPr>
            <w:r>
              <w:lastRenderedPageBreak/>
              <w:t>June</w:t>
            </w:r>
          </w:p>
        </w:tc>
      </w:tr>
      <w:tr w:rsidR="00137D21" w14:paraId="5D4CF57C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6E36957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0203B20C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6C728FCE" w14:textId="77777777" w:rsidR="00137D21" w:rsidRDefault="00000000" w:rsidP="00F64F7E">
            <w:pPr>
              <w:pStyle w:val="Subtitle"/>
            </w:pPr>
            <w:sdt>
              <w:sdtPr>
                <w:id w:val="-973206018"/>
                <w:placeholder>
                  <w:docPart w:val="A8A4307B7DFE41679E85E043A7DFA7F5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7A600C98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2D23286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34E9396A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724C7637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BBC3D0" wp14:editId="1D53F4FB">
                  <wp:extent cx="2135697" cy="1480921"/>
                  <wp:effectExtent l="152400" t="190500" r="245745" b="233680"/>
                  <wp:docPr id="17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0AD15BA0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51D023B8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38F73777" w14:textId="77777777" w:rsidR="00137D21" w:rsidRDefault="00000000" w:rsidP="00F64F7E">
            <w:pPr>
              <w:pStyle w:val="Title"/>
            </w:pPr>
            <w:sdt>
              <w:sdtPr>
                <w:id w:val="550034539"/>
                <w:placeholder>
                  <w:docPart w:val="E62F85C4390B4EA7B9822E8AAE647C88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7F17A01A" w14:textId="77777777" w:rsidR="00137D21" w:rsidRPr="0078527C" w:rsidRDefault="00000000" w:rsidP="00F64F7E">
            <w:sdt>
              <w:sdtPr>
                <w:id w:val="1782293902"/>
                <w:placeholder>
                  <w:docPart w:val="2DF1559C8C8245B49B9A067D2D04F1BB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4865F769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0A731A7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CB4D2DB" w14:textId="77777777" w:rsidR="00137D21" w:rsidRDefault="00000000" w:rsidP="00F64F7E">
            <w:pPr>
              <w:pStyle w:val="Days"/>
            </w:pPr>
            <w:sdt>
              <w:sdtPr>
                <w:id w:val="-1975827285"/>
                <w:placeholder>
                  <w:docPart w:val="2FB2E05939B94C8BAFF12C9E099DB09C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009EB35" w14:textId="77777777" w:rsidR="00137D21" w:rsidRDefault="00000000" w:rsidP="00F64F7E">
            <w:pPr>
              <w:pStyle w:val="Days"/>
            </w:pPr>
            <w:sdt>
              <w:sdtPr>
                <w:id w:val="-1633631431"/>
                <w:placeholder>
                  <w:docPart w:val="EF12591AD65E4BC9A05142EE5F85108A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7912D50" w14:textId="77777777" w:rsidR="00137D21" w:rsidRDefault="00000000" w:rsidP="00F64F7E">
            <w:pPr>
              <w:pStyle w:val="Days"/>
            </w:pPr>
            <w:sdt>
              <w:sdtPr>
                <w:id w:val="-1054532375"/>
                <w:placeholder>
                  <w:docPart w:val="F8685078E1D847E1BBF0B24E1FEB6053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78446D5" w14:textId="77777777" w:rsidR="00137D21" w:rsidRDefault="00000000" w:rsidP="00F64F7E">
            <w:pPr>
              <w:pStyle w:val="Days"/>
            </w:pPr>
            <w:sdt>
              <w:sdtPr>
                <w:id w:val="1408119835"/>
                <w:placeholder>
                  <w:docPart w:val="0A94B4E79352443B9EDCBFC046523B7B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89E1B17" w14:textId="77777777" w:rsidR="00137D21" w:rsidRDefault="00000000" w:rsidP="00F64F7E">
            <w:pPr>
              <w:pStyle w:val="Days"/>
            </w:pPr>
            <w:sdt>
              <w:sdtPr>
                <w:id w:val="1193504277"/>
                <w:placeholder>
                  <w:docPart w:val="7D77865F0A6D43CAA5C7DA03B29504B6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48226A8" w14:textId="77777777" w:rsidR="00137D21" w:rsidRDefault="00000000" w:rsidP="00F64F7E">
            <w:pPr>
              <w:pStyle w:val="Days"/>
            </w:pPr>
            <w:sdt>
              <w:sdtPr>
                <w:id w:val="2064912771"/>
                <w:placeholder>
                  <w:docPart w:val="6FFD5FAC17B747BBAC3C2A42E8BBD652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011EB0D" w14:textId="77777777" w:rsidR="00137D21" w:rsidRDefault="00000000" w:rsidP="00F64F7E">
            <w:pPr>
              <w:pStyle w:val="Days"/>
            </w:pPr>
            <w:sdt>
              <w:sdtPr>
                <w:id w:val="261652466"/>
                <w:placeholder>
                  <w:docPart w:val="07CA6DD58FF2410E8F8BFF28FB664A54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57F442F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CBA27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24C1DE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2E2742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A4DF00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3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0BDC8A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18764C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7F051F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6</w:t>
            </w:r>
          </w:p>
        </w:tc>
      </w:tr>
      <w:tr w:rsidR="007F22EC" w14:paraId="39CFFE3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BABDC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0E406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CA489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50F05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1787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169FC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FB8FF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735513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58FA0B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7D6552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A4AEDE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53757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B8E364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F8448D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AAB2B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13</w:t>
            </w:r>
          </w:p>
        </w:tc>
      </w:tr>
      <w:tr w:rsidR="007F22EC" w14:paraId="2331C6D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794E2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B6DC5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0EB9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CA2FA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9418C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8759B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89B00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8E6149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A613F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58360E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1E9CB0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6DF178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D540C9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236811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5C1032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20</w:t>
            </w:r>
          </w:p>
        </w:tc>
      </w:tr>
      <w:tr w:rsidR="007F22EC" w14:paraId="123DB65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B1018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94910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8D86F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FE3F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5A191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82037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CCB4B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D19B1A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87C8C4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2DFFC3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B9BFA5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F9F4AF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2CABF3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CD62F7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5A87D5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27</w:t>
            </w:r>
          </w:p>
        </w:tc>
      </w:tr>
      <w:tr w:rsidR="007F22EC" w14:paraId="52CBBCC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C0FAC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619D7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E23A0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D975B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86A0E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D7EEE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F4C8E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12EB79D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15F1FC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F14CA0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158E89" w14:textId="77777777" w:rsidR="007F22EC" w:rsidRDefault="007F22EC" w:rsidP="007F22EC">
            <w:pPr>
              <w:pStyle w:val="Dates"/>
              <w:rPr>
                <w:noProof/>
              </w:rPr>
            </w:pPr>
            <w:r w:rsidRPr="004D48E2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09F3B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7741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8CA00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E4A71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DA398C" w14:paraId="424E971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AF294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CFEE7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FB8146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9B4FE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55BD0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129C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ECA3A3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DA398C" w14:paraId="29D5ABB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06C59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D6035A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4B4599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B9D760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883AB8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416B34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BA72DF" w14:textId="77777777" w:rsidR="00DA398C" w:rsidRDefault="00DA398C" w:rsidP="00DA398C">
            <w:pPr>
              <w:pStyle w:val="Dates"/>
              <w:rPr>
                <w:noProof/>
              </w:rPr>
            </w:pPr>
          </w:p>
        </w:tc>
      </w:tr>
      <w:tr w:rsidR="00137D21" w14:paraId="3981F80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28F8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A68A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CCD5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FE6F2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FBF2C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9CB50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DA6C8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4A149927" w14:textId="77777777" w:rsidR="001A74D2" w:rsidRDefault="00000000" w:rsidP="001A74D2">
      <w:pPr>
        <w:pStyle w:val="Quote"/>
      </w:pPr>
      <w:sdt>
        <w:sdtPr>
          <w:id w:val="-1898353610"/>
          <w:placeholder>
            <w:docPart w:val="3F553C7F901346E1A3B1CFB6019A936A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134455FF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0A5D8195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3FA3CF89" w14:textId="77777777" w:rsidR="00137D21" w:rsidRDefault="00137D21" w:rsidP="00137D21">
            <w:pPr>
              <w:pStyle w:val="Month"/>
            </w:pPr>
            <w:r>
              <w:lastRenderedPageBreak/>
              <w:t>July</w:t>
            </w:r>
          </w:p>
        </w:tc>
      </w:tr>
      <w:tr w:rsidR="00137D21" w14:paraId="128C5722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040D731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2B6FB655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2CF76F25" w14:textId="77777777" w:rsidR="00137D21" w:rsidRDefault="00000000" w:rsidP="00F64F7E">
            <w:pPr>
              <w:pStyle w:val="Subtitle"/>
            </w:pPr>
            <w:sdt>
              <w:sdtPr>
                <w:id w:val="-191609905"/>
                <w:placeholder>
                  <w:docPart w:val="C8934E4F44FD4B6DBAEA231065FBAAF5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4A5BB9C1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77B2B730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1E2AA440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4EBEFCF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BDC8304" wp14:editId="459AF0AB">
                  <wp:extent cx="2135697" cy="1480921"/>
                  <wp:effectExtent l="152400" t="190500" r="245745" b="233680"/>
                  <wp:docPr id="18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8F00BC7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3BF20DFC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500F5377" w14:textId="77777777" w:rsidR="00137D21" w:rsidRDefault="00000000" w:rsidP="00F64F7E">
            <w:pPr>
              <w:pStyle w:val="Title"/>
            </w:pPr>
            <w:sdt>
              <w:sdtPr>
                <w:id w:val="-1586756415"/>
                <w:placeholder>
                  <w:docPart w:val="8CBB8FA4C7E7422D804A46BC82F136D5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7701CAAD" w14:textId="77777777" w:rsidR="00137D21" w:rsidRPr="0078527C" w:rsidRDefault="00000000" w:rsidP="00F64F7E">
            <w:sdt>
              <w:sdtPr>
                <w:id w:val="-1549983895"/>
                <w:placeholder>
                  <w:docPart w:val="9E7468B009E1425B97DA900AB62B452D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AC955DF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1FD78B5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009ADF" w14:textId="77777777" w:rsidR="00137D21" w:rsidRDefault="00000000" w:rsidP="00F64F7E">
            <w:pPr>
              <w:pStyle w:val="Days"/>
            </w:pPr>
            <w:sdt>
              <w:sdtPr>
                <w:id w:val="1289081179"/>
                <w:placeholder>
                  <w:docPart w:val="12F19C10870D45F9BC589540B79B5143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E424516" w14:textId="77777777" w:rsidR="00137D21" w:rsidRDefault="00000000" w:rsidP="00F64F7E">
            <w:pPr>
              <w:pStyle w:val="Days"/>
            </w:pPr>
            <w:sdt>
              <w:sdtPr>
                <w:id w:val="-312805908"/>
                <w:placeholder>
                  <w:docPart w:val="C1EE4D35994B486BAA8CACEDF64A86D1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F61425E" w14:textId="77777777" w:rsidR="00137D21" w:rsidRDefault="00000000" w:rsidP="00F64F7E">
            <w:pPr>
              <w:pStyle w:val="Days"/>
            </w:pPr>
            <w:sdt>
              <w:sdtPr>
                <w:id w:val="-1045364064"/>
                <w:placeholder>
                  <w:docPart w:val="6D0BA5857ED64B09AC3620406B017A35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13C0735" w14:textId="77777777" w:rsidR="00137D21" w:rsidRDefault="00000000" w:rsidP="00F64F7E">
            <w:pPr>
              <w:pStyle w:val="Days"/>
            </w:pPr>
            <w:sdt>
              <w:sdtPr>
                <w:id w:val="128601342"/>
                <w:placeholder>
                  <w:docPart w:val="061E471757914CDBA9ACBDA677D475CA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6ED6E39" w14:textId="77777777" w:rsidR="00137D21" w:rsidRDefault="00000000" w:rsidP="00F64F7E">
            <w:pPr>
              <w:pStyle w:val="Days"/>
            </w:pPr>
            <w:sdt>
              <w:sdtPr>
                <w:id w:val="-137187922"/>
                <w:placeholder>
                  <w:docPart w:val="53692A52165A429D8A2F381861336B59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DAA3EBF" w14:textId="77777777" w:rsidR="00137D21" w:rsidRDefault="00000000" w:rsidP="00F64F7E">
            <w:pPr>
              <w:pStyle w:val="Days"/>
            </w:pPr>
            <w:sdt>
              <w:sdtPr>
                <w:id w:val="1511720641"/>
                <w:placeholder>
                  <w:docPart w:val="14376AE17171431C901B1C27CB366AF6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7360E82" w14:textId="77777777" w:rsidR="00137D21" w:rsidRDefault="00000000" w:rsidP="00F64F7E">
            <w:pPr>
              <w:pStyle w:val="Days"/>
            </w:pPr>
            <w:sdt>
              <w:sdtPr>
                <w:id w:val="1980872241"/>
                <w:placeholder>
                  <w:docPart w:val="96C5E813D6894C06A10A4F5CBD52FED5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7171BED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0A251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3E711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5A25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B1269C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23346C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9ECF8E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8D3688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4</w:t>
            </w:r>
          </w:p>
        </w:tc>
      </w:tr>
      <w:tr w:rsidR="007F22EC" w14:paraId="65D8CE9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B4451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CB08F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242A3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73B60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1AF9B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EBC7B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597B3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55E0597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7B2A8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1AB663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3C2CA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E49C85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7556BB0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1122D1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718AA3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11</w:t>
            </w:r>
          </w:p>
        </w:tc>
      </w:tr>
      <w:tr w:rsidR="007F22EC" w14:paraId="3533F04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52AA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D2559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B0EB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DFB86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1226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828A7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079D8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C01903F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95CDB4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013A2D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218446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C468D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8B4FE4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8487F0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5FDF2C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18</w:t>
            </w:r>
          </w:p>
        </w:tc>
      </w:tr>
      <w:tr w:rsidR="007F22EC" w14:paraId="3FC27C0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07A51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4516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C36FD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A5CD3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BE8F7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92DC4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19D9B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67149C2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1DE381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AD8B1A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BE49F9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28B403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8EE022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395ABB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5AA4CE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25</w:t>
            </w:r>
          </w:p>
        </w:tc>
      </w:tr>
      <w:tr w:rsidR="007F22EC" w14:paraId="78FBF31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73F9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E57F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41AB1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4CB38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90CBD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E7CF1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01829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E72590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AA569B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C965A1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4CABED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6C8627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29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6364F4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4B5DD" w14:textId="77777777" w:rsidR="007F22EC" w:rsidRDefault="007F22EC" w:rsidP="007F22EC">
            <w:pPr>
              <w:pStyle w:val="Dates"/>
              <w:rPr>
                <w:noProof/>
              </w:rPr>
            </w:pPr>
            <w:r w:rsidRPr="001E29BC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61B53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137D21" w14:paraId="64C19A7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CE04B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968EA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EC92A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C2407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31145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E61D1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F763E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2283CE06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4FD4D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A547D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C2208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66CD0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D3AA2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329D1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C2354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09CAA00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838A1B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56040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E6433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AC4176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58081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3BF58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46662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3D6A9BB7" w14:textId="77777777" w:rsidR="001A74D2" w:rsidRDefault="00000000" w:rsidP="001A74D2">
      <w:pPr>
        <w:pStyle w:val="Quote"/>
      </w:pPr>
      <w:sdt>
        <w:sdtPr>
          <w:id w:val="1666890096"/>
          <w:placeholder>
            <w:docPart w:val="BB20F5A03BE0453A8AD791193A5B2381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3DE48D87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661E4FA0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041649EA" w14:textId="77777777" w:rsidR="00137D21" w:rsidRDefault="00137D21" w:rsidP="00F64F7E">
            <w:pPr>
              <w:pStyle w:val="Month"/>
            </w:pPr>
            <w:r>
              <w:lastRenderedPageBreak/>
              <w:t>August</w:t>
            </w:r>
          </w:p>
        </w:tc>
      </w:tr>
      <w:tr w:rsidR="00137D21" w14:paraId="71EEB644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33E1A11D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5BA42D57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6DD33BA5" w14:textId="77777777" w:rsidR="00137D21" w:rsidRDefault="00000000" w:rsidP="00F64F7E">
            <w:pPr>
              <w:pStyle w:val="Subtitle"/>
            </w:pPr>
            <w:sdt>
              <w:sdtPr>
                <w:id w:val="-790274887"/>
                <w:placeholder>
                  <w:docPart w:val="AF53F904D5D0414793B004E2AA7AB8EE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38335C6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446C3AF2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071E35AD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2CFDE692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FB8F658" wp14:editId="75CF7D3C">
                  <wp:extent cx="2135697" cy="1480921"/>
                  <wp:effectExtent l="152400" t="190500" r="245745" b="233680"/>
                  <wp:docPr id="19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1009D819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7BB2B263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172686B" w14:textId="77777777" w:rsidR="00137D21" w:rsidRDefault="00000000" w:rsidP="00F64F7E">
            <w:pPr>
              <w:pStyle w:val="Title"/>
            </w:pPr>
            <w:sdt>
              <w:sdtPr>
                <w:id w:val="-1981915632"/>
                <w:placeholder>
                  <w:docPart w:val="3EB23443F8184237BEEF9D4C9434B46B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6D1C8C70" w14:textId="77777777" w:rsidR="00137D21" w:rsidRPr="0078527C" w:rsidRDefault="00000000" w:rsidP="00F64F7E">
            <w:sdt>
              <w:sdtPr>
                <w:id w:val="-736780199"/>
                <w:placeholder>
                  <w:docPart w:val="B6965EA43A014C76A5766688FC14B62D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7B448E09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6841139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4B3EF0D" w14:textId="77777777" w:rsidR="00137D21" w:rsidRDefault="00000000" w:rsidP="00F64F7E">
            <w:pPr>
              <w:pStyle w:val="Days"/>
            </w:pPr>
            <w:sdt>
              <w:sdtPr>
                <w:id w:val="-781489369"/>
                <w:placeholder>
                  <w:docPart w:val="5471026756944EAF8E07A8BBE55EAD0D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5E6B9DC" w14:textId="77777777" w:rsidR="00137D21" w:rsidRDefault="00000000" w:rsidP="00F64F7E">
            <w:pPr>
              <w:pStyle w:val="Days"/>
            </w:pPr>
            <w:sdt>
              <w:sdtPr>
                <w:id w:val="592897343"/>
                <w:placeholder>
                  <w:docPart w:val="BC7E62B18D2C4217AF692D02CD2BAEE2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F751B97" w14:textId="77777777" w:rsidR="00137D21" w:rsidRDefault="00000000" w:rsidP="00F64F7E">
            <w:pPr>
              <w:pStyle w:val="Days"/>
            </w:pPr>
            <w:sdt>
              <w:sdtPr>
                <w:id w:val="-5829758"/>
                <w:placeholder>
                  <w:docPart w:val="8BAD63606CB5483FA18888FEAC7886B8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AB05490" w14:textId="77777777" w:rsidR="00137D21" w:rsidRDefault="00000000" w:rsidP="00F64F7E">
            <w:pPr>
              <w:pStyle w:val="Days"/>
            </w:pPr>
            <w:sdt>
              <w:sdtPr>
                <w:id w:val="-1174807778"/>
                <w:placeholder>
                  <w:docPart w:val="EBC78FE49AE54208A5B963BED12493C6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9A8D095" w14:textId="77777777" w:rsidR="00137D21" w:rsidRDefault="00000000" w:rsidP="00F64F7E">
            <w:pPr>
              <w:pStyle w:val="Days"/>
            </w:pPr>
            <w:sdt>
              <w:sdtPr>
                <w:id w:val="1992519304"/>
                <w:placeholder>
                  <w:docPart w:val="C0654BC5D60A44699F30805BE5F23853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C56CDC7" w14:textId="77777777" w:rsidR="00137D21" w:rsidRDefault="00000000" w:rsidP="00F64F7E">
            <w:pPr>
              <w:pStyle w:val="Days"/>
            </w:pPr>
            <w:sdt>
              <w:sdtPr>
                <w:id w:val="-1337911634"/>
                <w:placeholder>
                  <w:docPart w:val="07E842FD27FD477FB5688B5F171BAFD3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921297A" w14:textId="77777777" w:rsidR="00137D21" w:rsidRDefault="00000000" w:rsidP="00F64F7E">
            <w:pPr>
              <w:pStyle w:val="Days"/>
            </w:pPr>
            <w:sdt>
              <w:sdtPr>
                <w:id w:val="1810663090"/>
                <w:placeholder>
                  <w:docPart w:val="293E77E92B17494287F8799C64C5A899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1D78DFA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99AC1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6C1AE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51691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84D6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FF146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BFA4E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258C01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</w:t>
            </w:r>
          </w:p>
        </w:tc>
      </w:tr>
      <w:tr w:rsidR="007F22EC" w14:paraId="2F10E42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28C29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BEDCA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2491F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FFB42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AE06D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49506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9F732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B0E584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0C745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D924B3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1A5BF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204522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0924C3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D4069D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0E6A3C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8</w:t>
            </w:r>
          </w:p>
        </w:tc>
      </w:tr>
      <w:tr w:rsidR="007F22EC" w14:paraId="1121D3C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5DD63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EFD2D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77B02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ACED2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11F0A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4A964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73160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362D7C0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C6581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2DC87D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71395A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B218A5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12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6861D0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7D2361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C330A2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15</w:t>
            </w:r>
          </w:p>
        </w:tc>
      </w:tr>
      <w:tr w:rsidR="007F22EC" w14:paraId="6E75ABBE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FB4BA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92AB0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B7DF1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F6745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DAC2C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6EAEC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33A60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95E524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4A82C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872FE8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45B28A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DF617B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19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AB5D35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23BCEE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13DEFD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22</w:t>
            </w:r>
          </w:p>
        </w:tc>
      </w:tr>
      <w:tr w:rsidR="007F22EC" w14:paraId="20E50F9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8804E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30DCE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981CC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93FBD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315E3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F9430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CF02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B08FF6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94A38C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52FD75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D27C45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F64C31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D5C793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5608BA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9957E" w14:textId="77777777" w:rsidR="007F22EC" w:rsidRDefault="007F22EC" w:rsidP="007F22EC">
            <w:pPr>
              <w:pStyle w:val="Dates"/>
              <w:rPr>
                <w:noProof/>
              </w:rPr>
            </w:pPr>
            <w:r w:rsidRPr="003964BA">
              <w:t>29</w:t>
            </w:r>
          </w:p>
        </w:tc>
      </w:tr>
      <w:tr w:rsidR="007F22EC" w14:paraId="100D942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3A08C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6F7A4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B2FAA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46414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6439A4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83AE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FC5A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138A7EC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FA17ED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74C4EC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38C3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17FFB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B8E2A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DAC5E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E6139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137D21" w14:paraId="6C2EAEE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2E092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222935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93C2C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A31A3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30867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A46E8F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32352C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5F9A10C" w14:textId="77777777" w:rsidR="001A74D2" w:rsidRDefault="00000000" w:rsidP="001A74D2">
      <w:pPr>
        <w:pStyle w:val="Quote"/>
      </w:pPr>
      <w:sdt>
        <w:sdtPr>
          <w:id w:val="1009265884"/>
          <w:placeholder>
            <w:docPart w:val="E07689C84B6F4CFE9F5FB497C2650EEA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64A43960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137D21" w14:paraId="4C28468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0B3A06EC" w14:textId="77777777" w:rsidR="00137D21" w:rsidRDefault="00F64F7E" w:rsidP="00F64F7E">
            <w:pPr>
              <w:pStyle w:val="Month"/>
            </w:pPr>
            <w:r>
              <w:lastRenderedPageBreak/>
              <w:t>September</w:t>
            </w:r>
          </w:p>
        </w:tc>
      </w:tr>
      <w:tr w:rsidR="00137D21" w14:paraId="4657958F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40277F9E" w14:textId="77777777" w:rsidR="00137D21" w:rsidRDefault="007F22EC" w:rsidP="00F64F7E">
            <w:pPr>
              <w:pStyle w:val="Year"/>
            </w:pPr>
            <w:r>
              <w:t>2026</w:t>
            </w:r>
          </w:p>
        </w:tc>
      </w:tr>
      <w:tr w:rsidR="00137D21" w14:paraId="19F115F3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29115B87" w14:textId="77777777" w:rsidR="00137D21" w:rsidRDefault="00000000" w:rsidP="00F64F7E">
            <w:pPr>
              <w:pStyle w:val="Subtitle"/>
            </w:pPr>
            <w:sdt>
              <w:sdtPr>
                <w:id w:val="-1049913238"/>
                <w:placeholder>
                  <w:docPart w:val="97189A6C76254D689F7A7E3167DA029D"/>
                </w:placeholder>
                <w:temporary/>
                <w:showingPlcHdr/>
                <w15:appearance w15:val="hidden"/>
              </w:sdtPr>
              <w:sdtContent>
                <w:r w:rsidR="00137D21">
                  <w:t>Subtitle</w:t>
                </w:r>
              </w:sdtContent>
            </w:sdt>
            <w:r w:rsidR="00137D21">
              <w:t xml:space="preserve"> </w:t>
            </w:r>
          </w:p>
        </w:tc>
      </w:tr>
      <w:tr w:rsidR="00137D21" w14:paraId="20060D93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50E3BED4" w14:textId="77777777" w:rsidR="00137D21" w:rsidRPr="0078527C" w:rsidRDefault="00137D21" w:rsidP="00F64F7E"/>
        </w:tc>
        <w:tc>
          <w:tcPr>
            <w:tcW w:w="6300" w:type="dxa"/>
            <w:gridSpan w:val="5"/>
          </w:tcPr>
          <w:p w14:paraId="4C1CA3A8" w14:textId="77777777" w:rsidR="00137D21" w:rsidRPr="0078527C" w:rsidRDefault="00137D21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01BF394E" w14:textId="77777777" w:rsidR="00137D21" w:rsidRDefault="00137D21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AADE7AB" wp14:editId="7C9D74EB">
                  <wp:extent cx="2135697" cy="1480921"/>
                  <wp:effectExtent l="152400" t="190500" r="245745" b="233680"/>
                  <wp:docPr id="20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7D21" w14:paraId="333587B9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234388A3" w14:textId="77777777" w:rsidR="00137D21" w:rsidRPr="0078527C" w:rsidRDefault="00137D21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70DDA396" w14:textId="77777777" w:rsidR="00137D21" w:rsidRDefault="00000000" w:rsidP="00F64F7E">
            <w:pPr>
              <w:pStyle w:val="Title"/>
            </w:pPr>
            <w:sdt>
              <w:sdtPr>
                <w:id w:val="-2075201417"/>
                <w:placeholder>
                  <w:docPart w:val="DC67CEEB9B18461790FDFDFC443A6AE3"/>
                </w:placeholder>
                <w:temporary/>
                <w:showingPlcHdr/>
                <w15:appearance w15:val="hidden"/>
              </w:sdtPr>
              <w:sdtContent>
                <w:r w:rsidR="00137D21" w:rsidRPr="003C08C2">
                  <w:rPr>
                    <w:b/>
                  </w:rPr>
                  <w:t>Title</w:t>
                </w:r>
              </w:sdtContent>
            </w:sdt>
          </w:p>
          <w:p w14:paraId="01D9B18C" w14:textId="77777777" w:rsidR="00137D21" w:rsidRPr="0078527C" w:rsidRDefault="00000000" w:rsidP="00F64F7E">
            <w:sdt>
              <w:sdtPr>
                <w:id w:val="2065372691"/>
                <w:placeholder>
                  <w:docPart w:val="FF1A2DA71A914BF5819BDCB32A22434D"/>
                </w:placeholder>
                <w:temporary/>
                <w:showingPlcHdr/>
                <w15:appearance w15:val="hidden"/>
              </w:sdtPr>
              <w:sdtContent>
                <w:r w:rsidR="00137D21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177D0BAC" w14:textId="77777777" w:rsidR="00137D21" w:rsidRDefault="00137D21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137D21" w14:paraId="5B8A9CB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7A4A491" w14:textId="77777777" w:rsidR="00137D21" w:rsidRDefault="00000000" w:rsidP="00F64F7E">
            <w:pPr>
              <w:pStyle w:val="Days"/>
            </w:pPr>
            <w:sdt>
              <w:sdtPr>
                <w:id w:val="671306592"/>
                <w:placeholder>
                  <w:docPart w:val="1FB15CE5EFCA4DE3AB633C6414FD6D27"/>
                </w:placeholder>
                <w:temporary/>
                <w:showingPlcHdr/>
                <w15:appearance w15:val="hidden"/>
              </w:sdtPr>
              <w:sdtContent>
                <w:r w:rsidR="00137D21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24A18C7" w14:textId="77777777" w:rsidR="00137D21" w:rsidRDefault="00000000" w:rsidP="00F64F7E">
            <w:pPr>
              <w:pStyle w:val="Days"/>
            </w:pPr>
            <w:sdt>
              <w:sdtPr>
                <w:id w:val="-812723994"/>
                <w:placeholder>
                  <w:docPart w:val="99A43B070221426989997A38C67FD8DF"/>
                </w:placeholder>
                <w:temporary/>
                <w:showingPlcHdr/>
                <w15:appearance w15:val="hidden"/>
              </w:sdtPr>
              <w:sdtContent>
                <w:r w:rsidR="00137D21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FA57CC9" w14:textId="77777777" w:rsidR="00137D21" w:rsidRDefault="00000000" w:rsidP="00F64F7E">
            <w:pPr>
              <w:pStyle w:val="Days"/>
            </w:pPr>
            <w:sdt>
              <w:sdtPr>
                <w:id w:val="1843501560"/>
                <w:placeholder>
                  <w:docPart w:val="F57CF03557084DEBA7CAEDD5D7B15E50"/>
                </w:placeholder>
                <w:temporary/>
                <w:showingPlcHdr/>
                <w15:appearance w15:val="hidden"/>
              </w:sdtPr>
              <w:sdtContent>
                <w:r w:rsidR="00137D21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AB0F37A" w14:textId="77777777" w:rsidR="00137D21" w:rsidRDefault="00000000" w:rsidP="00F64F7E">
            <w:pPr>
              <w:pStyle w:val="Days"/>
            </w:pPr>
            <w:sdt>
              <w:sdtPr>
                <w:id w:val="592896417"/>
                <w:placeholder>
                  <w:docPart w:val="ACE95014D7104A8491C4C504F29DB210"/>
                </w:placeholder>
                <w:temporary/>
                <w:showingPlcHdr/>
                <w15:appearance w15:val="hidden"/>
              </w:sdtPr>
              <w:sdtContent>
                <w:r w:rsidR="00137D21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1795B98" w14:textId="77777777" w:rsidR="00137D21" w:rsidRDefault="00000000" w:rsidP="00F64F7E">
            <w:pPr>
              <w:pStyle w:val="Days"/>
            </w:pPr>
            <w:sdt>
              <w:sdtPr>
                <w:id w:val="1449279033"/>
                <w:placeholder>
                  <w:docPart w:val="BCF2C8F5DEF948C3A7470784C9530FAA"/>
                </w:placeholder>
                <w:temporary/>
                <w:showingPlcHdr/>
                <w15:appearance w15:val="hidden"/>
              </w:sdtPr>
              <w:sdtContent>
                <w:r w:rsidR="00137D21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07BBD2FA" w14:textId="77777777" w:rsidR="00137D21" w:rsidRDefault="00000000" w:rsidP="00F64F7E">
            <w:pPr>
              <w:pStyle w:val="Days"/>
            </w:pPr>
            <w:sdt>
              <w:sdtPr>
                <w:id w:val="1503236000"/>
                <w:placeholder>
                  <w:docPart w:val="363ADEE103D249959B099481917239DE"/>
                </w:placeholder>
                <w:temporary/>
                <w:showingPlcHdr/>
                <w15:appearance w15:val="hidden"/>
              </w:sdtPr>
              <w:sdtContent>
                <w:r w:rsidR="00137D21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B9984DB" w14:textId="77777777" w:rsidR="00137D21" w:rsidRDefault="00000000" w:rsidP="00F64F7E">
            <w:pPr>
              <w:pStyle w:val="Days"/>
            </w:pPr>
            <w:sdt>
              <w:sdtPr>
                <w:id w:val="1495909446"/>
                <w:placeholder>
                  <w:docPart w:val="C1816ABD48AD497F96A0E982686F5A59"/>
                </w:placeholder>
                <w:temporary/>
                <w:showingPlcHdr/>
                <w15:appearance w15:val="hidden"/>
              </w:sdtPr>
              <w:sdtContent>
                <w:r w:rsidR="00137D21">
                  <w:t>Saturday</w:t>
                </w:r>
              </w:sdtContent>
            </w:sdt>
          </w:p>
        </w:tc>
      </w:tr>
      <w:tr w:rsidR="007F22EC" w14:paraId="1D23DD47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AA626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68D1DE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C0C15F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C711A2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FC4F90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852DBD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38911D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5</w:t>
            </w:r>
          </w:p>
        </w:tc>
      </w:tr>
      <w:tr w:rsidR="007F22EC" w14:paraId="244CFD5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ECBB2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53A5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2AD2C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E5BDB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ACEF7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6CD44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19368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925F47E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9F7321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109D3E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6D2EB7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A5D821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6145ED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C46A10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25E745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12</w:t>
            </w:r>
          </w:p>
        </w:tc>
      </w:tr>
      <w:tr w:rsidR="007F22EC" w14:paraId="22E6055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2168F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C539E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4C23A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0560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F0D8E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BEF78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29EFE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1956806A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674420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AD6CF2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395A5A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4C11C0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51D1AF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E605BB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76CAFF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19</w:t>
            </w:r>
          </w:p>
        </w:tc>
      </w:tr>
      <w:tr w:rsidR="007F22EC" w14:paraId="212A584A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892BF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7705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4D0DB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13551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B3E44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49C6A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77B8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102CA9FC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89C08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AD1832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8625E1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682258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FA829A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7138B8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99BE76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26</w:t>
            </w:r>
          </w:p>
        </w:tc>
      </w:tr>
      <w:tr w:rsidR="007F22EC" w14:paraId="5E7FDA8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81D85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55CA3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3A76F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F1DDC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D6208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AA402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6B9D5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EE61E7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EFA1FE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268084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1D095E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FD2495" w14:textId="77777777" w:rsidR="007F22EC" w:rsidRDefault="007F22EC" w:rsidP="007F22EC">
            <w:pPr>
              <w:pStyle w:val="Dates"/>
              <w:rPr>
                <w:noProof/>
              </w:rPr>
            </w:pPr>
            <w:r w:rsidRPr="0012289C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711BE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D485A7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C3502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137D21" w14:paraId="7162E71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2A92B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4B632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26AB0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7AF9D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CE8019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5094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112270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76EA0620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487DB3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0B312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690852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710E4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3C8CA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EC0574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9A34D7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  <w:tr w:rsidR="00137D21" w14:paraId="7262E621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F9FAA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11AA6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C384DE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CD02C1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EF723D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FE7CFA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0D7588" w14:textId="77777777" w:rsidR="00137D21" w:rsidRDefault="00137D21" w:rsidP="00F64F7E">
            <w:pPr>
              <w:pStyle w:val="Dates"/>
              <w:rPr>
                <w:noProof/>
              </w:rPr>
            </w:pPr>
          </w:p>
        </w:tc>
      </w:tr>
    </w:tbl>
    <w:p w14:paraId="5723666A" w14:textId="77777777" w:rsidR="001A74D2" w:rsidRDefault="00000000" w:rsidP="001A74D2">
      <w:pPr>
        <w:pStyle w:val="Quote"/>
      </w:pPr>
      <w:sdt>
        <w:sdtPr>
          <w:id w:val="-92944331"/>
          <w:placeholder>
            <w:docPart w:val="99C7D3025C0F4047AD1CF42BC135B215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041CD60A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3A22A8B2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14BF5D4" w14:textId="77777777" w:rsidR="00F64F7E" w:rsidRDefault="00F64F7E" w:rsidP="00F64F7E">
            <w:pPr>
              <w:pStyle w:val="Month"/>
            </w:pPr>
            <w:r>
              <w:lastRenderedPageBreak/>
              <w:t>October</w:t>
            </w:r>
          </w:p>
        </w:tc>
      </w:tr>
      <w:tr w:rsidR="00F64F7E" w14:paraId="6AE28DEB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5EAE96F8" w14:textId="77777777" w:rsidR="00F64F7E" w:rsidRDefault="007F22EC" w:rsidP="00F64F7E">
            <w:pPr>
              <w:pStyle w:val="Year"/>
            </w:pPr>
            <w:r>
              <w:t>2026</w:t>
            </w:r>
          </w:p>
        </w:tc>
      </w:tr>
      <w:tr w:rsidR="00F64F7E" w14:paraId="03ED3330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106B6ACF" w14:textId="77777777" w:rsidR="00F64F7E" w:rsidRDefault="00000000" w:rsidP="00F64F7E">
            <w:pPr>
              <w:pStyle w:val="Subtitle"/>
            </w:pPr>
            <w:sdt>
              <w:sdtPr>
                <w:id w:val="281160105"/>
                <w:placeholder>
                  <w:docPart w:val="6401CD676E354549835727DA17401084"/>
                </w:placeholder>
                <w:temporary/>
                <w:showingPlcHdr/>
                <w15:appearance w15:val="hidden"/>
              </w:sdtPr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14E8B00A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DD15D74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23FAFAA4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6E6E34B3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7CF1E74" wp14:editId="5FD0438C">
                  <wp:extent cx="2135697" cy="1480921"/>
                  <wp:effectExtent l="152400" t="190500" r="245745" b="233680"/>
                  <wp:docPr id="21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04BEAAFB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3DB63099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11732391" w14:textId="77777777" w:rsidR="00F64F7E" w:rsidRDefault="00000000" w:rsidP="00F64F7E">
            <w:pPr>
              <w:pStyle w:val="Title"/>
            </w:pPr>
            <w:sdt>
              <w:sdtPr>
                <w:id w:val="-2119822466"/>
                <w:placeholder>
                  <w:docPart w:val="9520256C726F431690271C5B05A87033"/>
                </w:placeholder>
                <w:temporary/>
                <w:showingPlcHdr/>
                <w15:appearance w15:val="hidden"/>
              </w:sdtPr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09283E2E" w14:textId="77777777" w:rsidR="00F64F7E" w:rsidRPr="0078527C" w:rsidRDefault="00000000" w:rsidP="00F64F7E">
            <w:sdt>
              <w:sdtPr>
                <w:id w:val="449058424"/>
                <w:placeholder>
                  <w:docPart w:val="E3DFA15ACCBD450E8821D75CFB5D3EAE"/>
                </w:placeholder>
                <w:temporary/>
                <w:showingPlcHdr/>
                <w15:appearance w15:val="hidden"/>
              </w:sdtPr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67E62FA5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51D0FD2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1B21117" w14:textId="77777777" w:rsidR="00F64F7E" w:rsidRDefault="00000000" w:rsidP="00F64F7E">
            <w:pPr>
              <w:pStyle w:val="Days"/>
            </w:pPr>
            <w:sdt>
              <w:sdtPr>
                <w:id w:val="1403173083"/>
                <w:placeholder>
                  <w:docPart w:val="66BCA3ED103C45DC8AC7C75C361CA7B0"/>
                </w:placeholder>
                <w:temporary/>
                <w:showingPlcHdr/>
                <w15:appearance w15:val="hidden"/>
              </w:sdtPr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74651C8" w14:textId="77777777" w:rsidR="00F64F7E" w:rsidRDefault="00000000" w:rsidP="00F64F7E">
            <w:pPr>
              <w:pStyle w:val="Days"/>
            </w:pPr>
            <w:sdt>
              <w:sdtPr>
                <w:id w:val="505401177"/>
                <w:placeholder>
                  <w:docPart w:val="2034C9887DE74453AC5222B673A8DFB1"/>
                </w:placeholder>
                <w:temporary/>
                <w:showingPlcHdr/>
                <w15:appearance w15:val="hidden"/>
              </w:sdtPr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FBC48DC" w14:textId="77777777" w:rsidR="00F64F7E" w:rsidRDefault="00000000" w:rsidP="00F64F7E">
            <w:pPr>
              <w:pStyle w:val="Days"/>
            </w:pPr>
            <w:sdt>
              <w:sdtPr>
                <w:id w:val="-483856160"/>
                <w:placeholder>
                  <w:docPart w:val="8B450120E2284B01A06953E4253277E9"/>
                </w:placeholder>
                <w:temporary/>
                <w:showingPlcHdr/>
                <w15:appearance w15:val="hidden"/>
              </w:sdtPr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5440CA5" w14:textId="77777777" w:rsidR="00F64F7E" w:rsidRDefault="00000000" w:rsidP="00F64F7E">
            <w:pPr>
              <w:pStyle w:val="Days"/>
            </w:pPr>
            <w:sdt>
              <w:sdtPr>
                <w:id w:val="747229367"/>
                <w:placeholder>
                  <w:docPart w:val="CA550DC80EBA423986EAF55D5BC4F3C9"/>
                </w:placeholder>
                <w:temporary/>
                <w:showingPlcHdr/>
                <w15:appearance w15:val="hidden"/>
              </w:sdtPr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EA5DEFF" w14:textId="77777777" w:rsidR="00F64F7E" w:rsidRDefault="00000000" w:rsidP="00F64F7E">
            <w:pPr>
              <w:pStyle w:val="Days"/>
            </w:pPr>
            <w:sdt>
              <w:sdtPr>
                <w:id w:val="1494838180"/>
                <w:placeholder>
                  <w:docPart w:val="912F794782CF456DBE3B8CB4C4256922"/>
                </w:placeholder>
                <w:temporary/>
                <w:showingPlcHdr/>
                <w15:appearance w15:val="hidden"/>
              </w:sdtPr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C68BA4B" w14:textId="77777777" w:rsidR="00F64F7E" w:rsidRDefault="00000000" w:rsidP="00F64F7E">
            <w:pPr>
              <w:pStyle w:val="Days"/>
            </w:pPr>
            <w:sdt>
              <w:sdtPr>
                <w:id w:val="-1042437958"/>
                <w:placeholder>
                  <w:docPart w:val="AE552CCE6BC3465DA8E9341FF5FC35DD"/>
                </w:placeholder>
                <w:temporary/>
                <w:showingPlcHdr/>
                <w15:appearance w15:val="hidden"/>
              </w:sdtPr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58BFD165" w14:textId="77777777" w:rsidR="00F64F7E" w:rsidRDefault="00000000" w:rsidP="00F64F7E">
            <w:pPr>
              <w:pStyle w:val="Days"/>
            </w:pPr>
            <w:sdt>
              <w:sdtPr>
                <w:id w:val="1137604804"/>
                <w:placeholder>
                  <w:docPart w:val="9DA8656715A64666B1CDDEB3EE611462"/>
                </w:placeholder>
                <w:temporary/>
                <w:showingPlcHdr/>
                <w15:appearance w15:val="hidden"/>
              </w:sdtPr>
              <w:sdtContent>
                <w:r w:rsidR="00F64F7E">
                  <w:t>Saturday</w:t>
                </w:r>
              </w:sdtContent>
            </w:sdt>
          </w:p>
        </w:tc>
      </w:tr>
      <w:tr w:rsidR="007F22EC" w14:paraId="3ED391F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8CF63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CDB00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E6206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75196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25C8166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DCFEFF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F476A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3</w:t>
            </w:r>
          </w:p>
        </w:tc>
      </w:tr>
      <w:tr w:rsidR="007F22EC" w14:paraId="43BE72B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59460A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4C433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BE52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5213C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CCBB1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3325D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40A9C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E2BB2C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42AEA3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32A837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6C0958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2AF33C3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7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617B90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CDEDE0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2B7B72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10</w:t>
            </w:r>
          </w:p>
        </w:tc>
      </w:tr>
      <w:tr w:rsidR="007F22EC" w14:paraId="3C0717E9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7691D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C620F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EAF26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632BD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96CF8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4F6E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A14CA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4EEB321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72D0CC0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64F0A0E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416891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556654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14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84394D5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B19403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87E864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17</w:t>
            </w:r>
          </w:p>
        </w:tc>
      </w:tr>
      <w:tr w:rsidR="007F22EC" w14:paraId="73D6CBB0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EDC6E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F4028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12C06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6B04F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A9FBE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2938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52997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C58AA4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2510E22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7F71B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EFAEF6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17D948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F73E54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1EE594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59FD57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24</w:t>
            </w:r>
          </w:p>
        </w:tc>
      </w:tr>
      <w:tr w:rsidR="007F22EC" w14:paraId="20A5857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89498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D7DA6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E1EB9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8FC9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39E1D4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3D69F3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A5BF3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39DC09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FDC9AD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2EA21B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0D9863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9BD8BD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D6D581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C97FAC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399BD" w14:textId="77777777" w:rsidR="007F22EC" w:rsidRDefault="007F22EC" w:rsidP="007F22EC">
            <w:pPr>
              <w:pStyle w:val="Dates"/>
              <w:rPr>
                <w:noProof/>
              </w:rPr>
            </w:pPr>
            <w:r w:rsidRPr="00B54D05">
              <w:t>31</w:t>
            </w:r>
          </w:p>
        </w:tc>
      </w:tr>
      <w:tr w:rsidR="00F64F7E" w14:paraId="56D430C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F29EB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C003D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60006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FC838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F960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3B9AA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A7F7A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366A0113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61540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E29BA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79B46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0A946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EB399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40CFBF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2C2A9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119ECA7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B80E2C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04606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F37F5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69660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B7CF01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31292D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992EA1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13CA8B0E" w14:textId="77777777" w:rsidR="001A74D2" w:rsidRDefault="00000000" w:rsidP="001A74D2">
      <w:pPr>
        <w:pStyle w:val="Quote"/>
      </w:pPr>
      <w:sdt>
        <w:sdtPr>
          <w:id w:val="2064749667"/>
          <w:placeholder>
            <w:docPart w:val="84DF7EA3E0DD4CE380B412E19A896530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5C455EAB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7999AB0D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6C4DA401" w14:textId="77777777" w:rsidR="00F64F7E" w:rsidRDefault="00F64F7E" w:rsidP="00F64F7E">
            <w:pPr>
              <w:pStyle w:val="Month"/>
            </w:pPr>
            <w:r>
              <w:lastRenderedPageBreak/>
              <w:t>November</w:t>
            </w:r>
          </w:p>
        </w:tc>
      </w:tr>
      <w:tr w:rsidR="00F64F7E" w14:paraId="2A84766E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1744191F" w14:textId="77777777" w:rsidR="00F64F7E" w:rsidRDefault="007F22EC" w:rsidP="00F64F7E">
            <w:pPr>
              <w:pStyle w:val="Year"/>
            </w:pPr>
            <w:r>
              <w:t>2026</w:t>
            </w:r>
          </w:p>
        </w:tc>
      </w:tr>
      <w:tr w:rsidR="00F64F7E" w14:paraId="05BE3A97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36C02E55" w14:textId="77777777" w:rsidR="00F64F7E" w:rsidRDefault="00000000" w:rsidP="00F64F7E">
            <w:pPr>
              <w:pStyle w:val="Subtitle"/>
            </w:pPr>
            <w:sdt>
              <w:sdtPr>
                <w:id w:val="1747917881"/>
                <w:placeholder>
                  <w:docPart w:val="3F6C54674D22471284190B717CD0653E"/>
                </w:placeholder>
                <w:temporary/>
                <w:showingPlcHdr/>
                <w15:appearance w15:val="hidden"/>
              </w:sdtPr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50864191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6DDA5FCF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6D9A87CD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5C58AA33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AA6092C" wp14:editId="4EBAD099">
                  <wp:extent cx="2135697" cy="1480921"/>
                  <wp:effectExtent l="152400" t="190500" r="245745" b="233680"/>
                  <wp:docPr id="22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2532C29C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498E25C0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D4B1AED" w14:textId="77777777" w:rsidR="00F64F7E" w:rsidRDefault="00000000" w:rsidP="00F64F7E">
            <w:pPr>
              <w:pStyle w:val="Title"/>
            </w:pPr>
            <w:sdt>
              <w:sdtPr>
                <w:id w:val="359945180"/>
                <w:placeholder>
                  <w:docPart w:val="69504BD70BF0488D84D7C969D2D7D28F"/>
                </w:placeholder>
                <w:temporary/>
                <w:showingPlcHdr/>
                <w15:appearance w15:val="hidden"/>
              </w:sdtPr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7554F0AD" w14:textId="77777777" w:rsidR="00F64F7E" w:rsidRPr="0078527C" w:rsidRDefault="00000000" w:rsidP="00F64F7E">
            <w:sdt>
              <w:sdtPr>
                <w:id w:val="1778442825"/>
                <w:placeholder>
                  <w:docPart w:val="751194CE16424FD59DAD7ECF3CFCF870"/>
                </w:placeholder>
                <w:temporary/>
                <w:showingPlcHdr/>
                <w15:appearance w15:val="hidden"/>
              </w:sdtPr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56A22358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63E0ED6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76093C5" w14:textId="77777777" w:rsidR="00F64F7E" w:rsidRDefault="00000000" w:rsidP="00F64F7E">
            <w:pPr>
              <w:pStyle w:val="Days"/>
            </w:pPr>
            <w:sdt>
              <w:sdtPr>
                <w:id w:val="-2095614073"/>
                <w:placeholder>
                  <w:docPart w:val="C71C284B505942D5A2A3D8AD65EC333F"/>
                </w:placeholder>
                <w:temporary/>
                <w:showingPlcHdr/>
                <w15:appearance w15:val="hidden"/>
              </w:sdtPr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F11AFC7" w14:textId="77777777" w:rsidR="00F64F7E" w:rsidRDefault="00000000" w:rsidP="00F64F7E">
            <w:pPr>
              <w:pStyle w:val="Days"/>
            </w:pPr>
            <w:sdt>
              <w:sdtPr>
                <w:id w:val="-977446766"/>
                <w:placeholder>
                  <w:docPart w:val="4655EF7BF0F54344A8861458A43D9FE7"/>
                </w:placeholder>
                <w:temporary/>
                <w:showingPlcHdr/>
                <w15:appearance w15:val="hidden"/>
              </w:sdtPr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4913C83" w14:textId="77777777" w:rsidR="00F64F7E" w:rsidRDefault="00000000" w:rsidP="00F64F7E">
            <w:pPr>
              <w:pStyle w:val="Days"/>
            </w:pPr>
            <w:sdt>
              <w:sdtPr>
                <w:id w:val="529913134"/>
                <w:placeholder>
                  <w:docPart w:val="9DA51370C09A4761AE2719133F62AF64"/>
                </w:placeholder>
                <w:temporary/>
                <w:showingPlcHdr/>
                <w15:appearance w15:val="hidden"/>
              </w:sdtPr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2CB318C" w14:textId="77777777" w:rsidR="00F64F7E" w:rsidRDefault="00000000" w:rsidP="00F64F7E">
            <w:pPr>
              <w:pStyle w:val="Days"/>
            </w:pPr>
            <w:sdt>
              <w:sdtPr>
                <w:id w:val="-1314336062"/>
                <w:placeholder>
                  <w:docPart w:val="BA5678A341464B7AA21D05C83E365E4A"/>
                </w:placeholder>
                <w:temporary/>
                <w:showingPlcHdr/>
                <w15:appearance w15:val="hidden"/>
              </w:sdtPr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838BE65" w14:textId="77777777" w:rsidR="00F64F7E" w:rsidRDefault="00000000" w:rsidP="00F64F7E">
            <w:pPr>
              <w:pStyle w:val="Days"/>
            </w:pPr>
            <w:sdt>
              <w:sdtPr>
                <w:id w:val="-1000261901"/>
                <w:placeholder>
                  <w:docPart w:val="AB468F85C8C4475D89464D0666FAD088"/>
                </w:placeholder>
                <w:temporary/>
                <w:showingPlcHdr/>
                <w15:appearance w15:val="hidden"/>
              </w:sdtPr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3ED1051" w14:textId="77777777" w:rsidR="00F64F7E" w:rsidRDefault="00000000" w:rsidP="00F64F7E">
            <w:pPr>
              <w:pStyle w:val="Days"/>
            </w:pPr>
            <w:sdt>
              <w:sdtPr>
                <w:id w:val="1509641470"/>
                <w:placeholder>
                  <w:docPart w:val="49277D5375954798B6DBC09EFFC2B895"/>
                </w:placeholder>
                <w:temporary/>
                <w:showingPlcHdr/>
                <w15:appearance w15:val="hidden"/>
              </w:sdtPr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897D55C" w14:textId="77777777" w:rsidR="00F64F7E" w:rsidRDefault="00000000" w:rsidP="00F64F7E">
            <w:pPr>
              <w:pStyle w:val="Days"/>
            </w:pPr>
            <w:sdt>
              <w:sdtPr>
                <w:id w:val="-213043095"/>
                <w:placeholder>
                  <w:docPart w:val="E537D42688CA4534A0BBC414AA569DFD"/>
                </w:placeholder>
                <w:temporary/>
                <w:showingPlcHdr/>
                <w15:appearance w15:val="hidden"/>
              </w:sdtPr>
              <w:sdtContent>
                <w:r w:rsidR="00F64F7E">
                  <w:t>Saturday</w:t>
                </w:r>
              </w:sdtContent>
            </w:sdt>
          </w:p>
        </w:tc>
      </w:tr>
      <w:tr w:rsidR="007F22EC" w14:paraId="3265099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009775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F33D3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341B10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FFF26EE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4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A854470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5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9F5D92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6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D57E8E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7</w:t>
            </w:r>
          </w:p>
        </w:tc>
      </w:tr>
      <w:tr w:rsidR="007F22EC" w14:paraId="1B3248B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2DD75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AC387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FF2F1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BBE0A2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49845A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0B3BB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22916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27E868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1C2B7B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BD04D2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6EBEEF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9FBE14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11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4BC44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FB5CEC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CCA933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14</w:t>
            </w:r>
          </w:p>
        </w:tc>
      </w:tr>
      <w:tr w:rsidR="007F22EC" w14:paraId="6CFC2BAB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FC22A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C9C47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840A9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96FD2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7A80C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AB5AA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C1F5B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EE263B1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24362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3F74AE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6BF540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AC8160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18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EC13B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19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BD5D7F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8C174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21</w:t>
            </w:r>
          </w:p>
        </w:tc>
      </w:tr>
      <w:tr w:rsidR="007F22EC" w14:paraId="6F3A3C47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17748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DD9F2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2E913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86288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CE71D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F1AC3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F69219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6DB8D09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82756E5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3D66A3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972DB8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C1AFA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25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7C8246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9E5A6C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FFB467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28</w:t>
            </w:r>
          </w:p>
        </w:tc>
      </w:tr>
      <w:tr w:rsidR="007F22EC" w14:paraId="0619CC0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626E1C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B0A70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046434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84DC4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02A0B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DDB83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F2224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5F82801B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B4A792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8D5803" w14:textId="77777777" w:rsidR="007F22EC" w:rsidRDefault="007F22EC" w:rsidP="007F22EC">
            <w:pPr>
              <w:pStyle w:val="Dates"/>
              <w:rPr>
                <w:noProof/>
              </w:rPr>
            </w:pPr>
            <w:r w:rsidRPr="001260CC">
              <w:t>30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76725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0D21D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D7EB6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6FA8F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B1C29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0C666B28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C796B9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2078C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DC5979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54A7D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B88B7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CA7D2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308B8D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0D466B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29833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9BE331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E67C58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12FB5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40B36F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30951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D3B50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F64F7E" w14:paraId="5D308E6C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757BE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E5B2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C9CB18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535C42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07567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8D3B9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43415A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2AD4B9C0" w14:textId="77777777" w:rsidR="001A74D2" w:rsidRDefault="00000000" w:rsidP="001A74D2">
      <w:pPr>
        <w:pStyle w:val="Quote"/>
      </w:pPr>
      <w:sdt>
        <w:sdtPr>
          <w:id w:val="1675215931"/>
          <w:placeholder>
            <w:docPart w:val="3ED0A6928018477A94BB569BD72E8885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p w14:paraId="3DE6BF89" w14:textId="77777777" w:rsidR="001A74D2" w:rsidRDefault="001A74D2">
      <w:pPr>
        <w:pStyle w:val="Quote"/>
        <w:sectPr w:rsidR="001A74D2" w:rsidSect="00E85518">
          <w:pgSz w:w="12240" w:h="15840"/>
          <w:pgMar w:top="720" w:right="720" w:bottom="0" w:left="720" w:header="576" w:footer="576" w:gutter="0"/>
          <w:cols w:space="720"/>
          <w:docGrid w:linePitch="360"/>
        </w:sectPr>
      </w:pPr>
    </w:p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270"/>
        <w:gridCol w:w="1272"/>
        <w:gridCol w:w="1543"/>
        <w:gridCol w:w="1543"/>
        <w:gridCol w:w="1543"/>
        <w:gridCol w:w="399"/>
        <w:gridCol w:w="1144"/>
        <w:gridCol w:w="1543"/>
        <w:gridCol w:w="1543"/>
      </w:tblGrid>
      <w:tr w:rsidR="00F64F7E" w14:paraId="5F63B728" w14:textId="77777777" w:rsidTr="00F64F7E">
        <w:tc>
          <w:tcPr>
            <w:tcW w:w="10800" w:type="dxa"/>
            <w:gridSpan w:val="9"/>
            <w:shd w:val="clear" w:color="auto" w:fill="495E00" w:themeFill="accent1" w:themeFillShade="80"/>
          </w:tcPr>
          <w:p w14:paraId="584EBADE" w14:textId="77777777" w:rsidR="00F64F7E" w:rsidRDefault="00F64F7E" w:rsidP="00F64F7E">
            <w:pPr>
              <w:pStyle w:val="Month"/>
            </w:pPr>
            <w:r>
              <w:lastRenderedPageBreak/>
              <w:t>December</w:t>
            </w:r>
          </w:p>
        </w:tc>
      </w:tr>
      <w:tr w:rsidR="00F64F7E" w14:paraId="4924384A" w14:textId="77777777" w:rsidTr="00F64F7E">
        <w:tc>
          <w:tcPr>
            <w:tcW w:w="10800" w:type="dxa"/>
            <w:gridSpan w:val="9"/>
            <w:tcBorders>
              <w:bottom w:val="single" w:sz="12" w:space="0" w:color="FFFFFF" w:themeColor="background1"/>
            </w:tcBorders>
            <w:shd w:val="clear" w:color="auto" w:fill="495E00" w:themeFill="accent1" w:themeFillShade="80"/>
          </w:tcPr>
          <w:p w14:paraId="0F765193" w14:textId="77777777" w:rsidR="00F64F7E" w:rsidRDefault="007F22EC" w:rsidP="00F64F7E">
            <w:pPr>
              <w:pStyle w:val="Year"/>
            </w:pPr>
            <w:r>
              <w:t>2026</w:t>
            </w:r>
          </w:p>
        </w:tc>
      </w:tr>
      <w:tr w:rsidR="00F64F7E" w14:paraId="70C48F96" w14:textId="77777777" w:rsidTr="0090268C">
        <w:tc>
          <w:tcPr>
            <w:tcW w:w="10800" w:type="dxa"/>
            <w:gridSpan w:val="9"/>
            <w:tcBorders>
              <w:top w:val="single" w:sz="12" w:space="0" w:color="FFFFFF" w:themeColor="background1"/>
            </w:tcBorders>
            <w:shd w:val="clear" w:color="auto" w:fill="595959" w:themeFill="text1" w:themeFillTint="A6"/>
          </w:tcPr>
          <w:p w14:paraId="0D903817" w14:textId="77777777" w:rsidR="00F64F7E" w:rsidRDefault="00000000" w:rsidP="00F64F7E">
            <w:pPr>
              <w:pStyle w:val="Subtitle"/>
            </w:pPr>
            <w:sdt>
              <w:sdtPr>
                <w:id w:val="612557982"/>
                <w:placeholder>
                  <w:docPart w:val="CD1AC70A789F4F8FB98740A9C65E4A45"/>
                </w:placeholder>
                <w:temporary/>
                <w:showingPlcHdr/>
                <w15:appearance w15:val="hidden"/>
              </w:sdtPr>
              <w:sdtContent>
                <w:r w:rsidR="00F64F7E">
                  <w:t>Subtitle</w:t>
                </w:r>
              </w:sdtContent>
            </w:sdt>
            <w:r w:rsidR="00F64F7E">
              <w:t xml:space="preserve"> </w:t>
            </w:r>
          </w:p>
        </w:tc>
      </w:tr>
      <w:tr w:rsidR="00F64F7E" w14:paraId="6DAD88EF" w14:textId="77777777" w:rsidTr="00F64F7E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270" w:type="dxa"/>
          </w:tcPr>
          <w:p w14:paraId="3FC56767" w14:textId="77777777" w:rsidR="00F64F7E" w:rsidRPr="0078527C" w:rsidRDefault="00F64F7E" w:rsidP="00F64F7E"/>
        </w:tc>
        <w:tc>
          <w:tcPr>
            <w:tcW w:w="6300" w:type="dxa"/>
            <w:gridSpan w:val="5"/>
          </w:tcPr>
          <w:p w14:paraId="131CA247" w14:textId="77777777" w:rsidR="00F64F7E" w:rsidRPr="0078527C" w:rsidRDefault="00F64F7E" w:rsidP="00F64F7E"/>
        </w:tc>
        <w:tc>
          <w:tcPr>
            <w:tcW w:w="4230" w:type="dxa"/>
            <w:gridSpan w:val="3"/>
            <w:vMerge w:val="restart"/>
            <w:vAlign w:val="center"/>
          </w:tcPr>
          <w:p w14:paraId="4C8A38B0" w14:textId="77777777" w:rsidR="00F64F7E" w:rsidRDefault="00F64F7E" w:rsidP="00F64F7E">
            <w:pPr>
              <w:jc w:val="center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DCE12ED" wp14:editId="65B90F92">
                  <wp:extent cx="2135697" cy="1480921"/>
                  <wp:effectExtent l="152400" t="190500" r="245745" b="233680"/>
                  <wp:docPr id="23" name="Placeholder" title="Photo of a toucan in a green fore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st.jpg"/>
                          <pic:cNvPicPr/>
                        </pic:nvPicPr>
                        <pic:blipFill>
                          <a:blip r:embed="rId10" cstate="print"/>
                          <a:srcRect t="7422"/>
                          <a:stretch>
                            <a:fillRect/>
                          </a:stretch>
                        </pic:blipFill>
                        <pic:spPr>
                          <a:xfrm rot="242734">
                            <a:off x="0" y="0"/>
                            <a:ext cx="2135697" cy="148092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25400" dir="2400000" sx="101000" sy="101000" algn="tl" rotWithShape="0">
                              <a:srgbClr val="000000">
                                <a:alpha val="3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4F7E" w14:paraId="1B393747" w14:textId="77777777" w:rsidTr="00F64F7E">
        <w:tblPrEx>
          <w:tblLook w:val="04A0" w:firstRow="1" w:lastRow="0" w:firstColumn="1" w:lastColumn="0" w:noHBand="0" w:noVBand="1"/>
        </w:tblPrEx>
        <w:trPr>
          <w:trHeight w:val="3285"/>
        </w:trPr>
        <w:tc>
          <w:tcPr>
            <w:tcW w:w="270" w:type="dxa"/>
            <w:tcBorders>
              <w:bottom w:val="single" w:sz="6" w:space="0" w:color="BFBFBF" w:themeColor="background1" w:themeShade="BF"/>
            </w:tcBorders>
          </w:tcPr>
          <w:p w14:paraId="356B203A" w14:textId="77777777" w:rsidR="00F64F7E" w:rsidRPr="0078527C" w:rsidRDefault="00F64F7E" w:rsidP="00F64F7E"/>
        </w:tc>
        <w:tc>
          <w:tcPr>
            <w:tcW w:w="6300" w:type="dxa"/>
            <w:gridSpan w:val="5"/>
            <w:tcBorders>
              <w:bottom w:val="single" w:sz="6" w:space="0" w:color="BFBFBF" w:themeColor="background1" w:themeShade="BF"/>
            </w:tcBorders>
          </w:tcPr>
          <w:p w14:paraId="69C01E05" w14:textId="77777777" w:rsidR="00F64F7E" w:rsidRDefault="00000000" w:rsidP="00F64F7E">
            <w:pPr>
              <w:pStyle w:val="Title"/>
            </w:pPr>
            <w:sdt>
              <w:sdtPr>
                <w:id w:val="-219369257"/>
                <w:placeholder>
                  <w:docPart w:val="FCCD1593AA824309ACC9BD411F44765A"/>
                </w:placeholder>
                <w:temporary/>
                <w:showingPlcHdr/>
                <w15:appearance w15:val="hidden"/>
              </w:sdtPr>
              <w:sdtContent>
                <w:r w:rsidR="00F64F7E" w:rsidRPr="003C08C2">
                  <w:rPr>
                    <w:b/>
                  </w:rPr>
                  <w:t>Title</w:t>
                </w:r>
              </w:sdtContent>
            </w:sdt>
          </w:p>
          <w:p w14:paraId="0A4C9490" w14:textId="77777777" w:rsidR="00F64F7E" w:rsidRPr="0078527C" w:rsidRDefault="00000000" w:rsidP="00F64F7E">
            <w:sdt>
              <w:sdtPr>
                <w:id w:val="-1851175642"/>
                <w:placeholder>
                  <w:docPart w:val="C63DC3B95AFD4DDB8C5FEF1D50643783"/>
                </w:placeholder>
                <w:temporary/>
                <w:showingPlcHdr/>
                <w15:appearance w15:val="hidden"/>
              </w:sdtPr>
              <w:sdtContent>
                <w:r w:rsidR="00F64F7E" w:rsidRPr="0045537C">
                  <w:rPr>
                    <w:b/>
                  </w:rPr>
      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      </w:r>
              </w:sdtContent>
            </w:sdt>
          </w:p>
        </w:tc>
        <w:tc>
          <w:tcPr>
            <w:tcW w:w="4230" w:type="dxa"/>
            <w:gridSpan w:val="3"/>
            <w:vMerge/>
            <w:tcBorders>
              <w:bottom w:val="single" w:sz="6" w:space="0" w:color="BFBFBF" w:themeColor="background1" w:themeShade="BF"/>
            </w:tcBorders>
            <w:vAlign w:val="center"/>
          </w:tcPr>
          <w:p w14:paraId="36EC1D9F" w14:textId="77777777" w:rsidR="00F64F7E" w:rsidRDefault="00F64F7E" w:rsidP="00F64F7E">
            <w:pPr>
              <w:jc w:val="center"/>
              <w:rPr>
                <w:noProof/>
                <w:lang w:val="en-AU" w:eastAsia="en-AU"/>
              </w:rPr>
            </w:pPr>
          </w:p>
        </w:tc>
      </w:tr>
      <w:tr w:rsidR="00F64F7E" w14:paraId="60B2A54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7D0A6273" w14:textId="77777777" w:rsidR="00F64F7E" w:rsidRDefault="00000000" w:rsidP="00F64F7E">
            <w:pPr>
              <w:pStyle w:val="Days"/>
            </w:pPr>
            <w:sdt>
              <w:sdtPr>
                <w:id w:val="-266695043"/>
                <w:placeholder>
                  <w:docPart w:val="3677A2AE23204282BBF777B154797EE2"/>
                </w:placeholder>
                <w:temporary/>
                <w:showingPlcHdr/>
                <w15:appearance w15:val="hidden"/>
              </w:sdtPr>
              <w:sdtContent>
                <w:r w:rsidR="00F64F7E">
                  <w:t>Sunday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126FD6CF" w14:textId="77777777" w:rsidR="00F64F7E" w:rsidRDefault="00000000" w:rsidP="00F64F7E">
            <w:pPr>
              <w:pStyle w:val="Days"/>
            </w:pPr>
            <w:sdt>
              <w:sdtPr>
                <w:id w:val="-1640406243"/>
                <w:placeholder>
                  <w:docPart w:val="BB41C98BC7824369A5EE5447F03B4A41"/>
                </w:placeholder>
                <w:temporary/>
                <w:showingPlcHdr/>
                <w15:appearance w15:val="hidden"/>
              </w:sdtPr>
              <w:sdtContent>
                <w:r w:rsidR="00F64F7E">
                  <w:t>Monday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7906E95" w14:textId="77777777" w:rsidR="00F64F7E" w:rsidRDefault="00000000" w:rsidP="00F64F7E">
            <w:pPr>
              <w:pStyle w:val="Days"/>
            </w:pPr>
            <w:sdt>
              <w:sdtPr>
                <w:id w:val="-1682418680"/>
                <w:placeholder>
                  <w:docPart w:val="C3EB8C58341C4C549318A1C083FC2A6D"/>
                </w:placeholder>
                <w:temporary/>
                <w:showingPlcHdr/>
                <w15:appearance w15:val="hidden"/>
              </w:sdtPr>
              <w:sdtContent>
                <w:r w:rsidR="00F64F7E">
                  <w:t>Tuesday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2AEF2A7D" w14:textId="77777777" w:rsidR="00F64F7E" w:rsidRDefault="00000000" w:rsidP="00F64F7E">
            <w:pPr>
              <w:pStyle w:val="Days"/>
            </w:pPr>
            <w:sdt>
              <w:sdtPr>
                <w:id w:val="306141413"/>
                <w:placeholder>
                  <w:docPart w:val="4FDE2F7B4F5A46618A25D56C9279B3E7"/>
                </w:placeholder>
                <w:temporary/>
                <w:showingPlcHdr/>
                <w15:appearance w15:val="hidden"/>
              </w:sdtPr>
              <w:sdtContent>
                <w:r w:rsidR="00F64F7E">
                  <w:t>Wednesday</w:t>
                </w:r>
              </w:sdtContent>
            </w:sdt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343DC784" w14:textId="77777777" w:rsidR="00F64F7E" w:rsidRDefault="00000000" w:rsidP="00F64F7E">
            <w:pPr>
              <w:pStyle w:val="Days"/>
            </w:pPr>
            <w:sdt>
              <w:sdtPr>
                <w:id w:val="-1826659932"/>
                <w:placeholder>
                  <w:docPart w:val="F475B13B1F95478EA939A82845EF49C1"/>
                </w:placeholder>
                <w:temporary/>
                <w:showingPlcHdr/>
                <w15:appearance w15:val="hidden"/>
              </w:sdtPr>
              <w:sdtContent>
                <w:r w:rsidR="00F64F7E">
                  <w:t>Thursday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411BDF15" w14:textId="77777777" w:rsidR="00F64F7E" w:rsidRDefault="00000000" w:rsidP="00F64F7E">
            <w:pPr>
              <w:pStyle w:val="Days"/>
            </w:pPr>
            <w:sdt>
              <w:sdtPr>
                <w:id w:val="862634711"/>
                <w:placeholder>
                  <w:docPart w:val="49ABB9CA43C2428C848D01CFEB98F6BC"/>
                </w:placeholder>
                <w:temporary/>
                <w:showingPlcHdr/>
                <w15:appearance w15:val="hidden"/>
              </w:sdtPr>
              <w:sdtContent>
                <w:r w:rsidR="00F64F7E">
                  <w:t>Friday</w:t>
                </w:r>
              </w:sdtContent>
            </w:sdt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</w:tcPr>
          <w:p w14:paraId="6549F115" w14:textId="77777777" w:rsidR="00F64F7E" w:rsidRDefault="00000000" w:rsidP="00F64F7E">
            <w:pPr>
              <w:pStyle w:val="Days"/>
            </w:pPr>
            <w:sdt>
              <w:sdtPr>
                <w:id w:val="593298852"/>
                <w:placeholder>
                  <w:docPart w:val="667875E9D816465FAB831A5348C495C8"/>
                </w:placeholder>
                <w:temporary/>
                <w:showingPlcHdr/>
                <w15:appearance w15:val="hidden"/>
              </w:sdtPr>
              <w:sdtContent>
                <w:r w:rsidR="00F64F7E">
                  <w:t>Saturday</w:t>
                </w:r>
              </w:sdtContent>
            </w:sdt>
          </w:p>
        </w:tc>
      </w:tr>
      <w:tr w:rsidR="007F22EC" w14:paraId="42AF7B0D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7B1E7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4C58E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FB6D0F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93BBCF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</w:t>
            </w: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98A222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3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90B316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4</w:t>
            </w: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33350CC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5</w:t>
            </w:r>
          </w:p>
        </w:tc>
      </w:tr>
      <w:tr w:rsidR="007F22EC" w14:paraId="4F1CFAAD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1106C8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1F4EF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225BCE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D2CA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37061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F1912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593A43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7CBC4338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C98CA0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6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249E6E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DEC6AA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784665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9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93153FA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6F7C01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F51891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12</w:t>
            </w:r>
          </w:p>
        </w:tc>
      </w:tr>
      <w:tr w:rsidR="007F22EC" w14:paraId="001474D3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D6BC5A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A8ACA3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97CC0C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1FC647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A7F33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82A5CB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C33F395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37CB59C5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D26007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13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BAA7D0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C4B1AD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E10EE4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16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40520E3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CB7910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F0110F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19</w:t>
            </w:r>
          </w:p>
        </w:tc>
      </w:tr>
      <w:tr w:rsidR="007F22EC" w14:paraId="7759390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F3FB50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A0FCA6C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D549A7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778342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AF32A8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DB4708A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4E27C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389EBAB9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EEFBF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462FBD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A25826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22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91C98A0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23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17FE68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24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878BCF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25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0B6E9A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26</w:t>
            </w:r>
          </w:p>
        </w:tc>
      </w:tr>
      <w:tr w:rsidR="007F22EC" w14:paraId="7B2EB49F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6E2E90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D1E9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8C0769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D051E9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873395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6C423B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F35BA08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7F22EC" w14:paraId="2B10FB5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D4315F" w14:textId="77777777" w:rsidR="007F22EC" w:rsidRDefault="007F22EC" w:rsidP="007F22EC">
            <w:pPr>
              <w:pStyle w:val="Dates"/>
              <w:rPr>
                <w:noProof/>
              </w:rPr>
            </w:pPr>
            <w:r>
              <w:rPr>
                <w:noProof/>
              </w:rPr>
              <w:t>27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C76DBDB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28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6DD524D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29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AB23A0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30</w:t>
            </w: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8267D3" w14:textId="77777777" w:rsidR="007F22EC" w:rsidRDefault="007F22EC" w:rsidP="007F22EC">
            <w:pPr>
              <w:pStyle w:val="Dates"/>
              <w:rPr>
                <w:noProof/>
              </w:rPr>
            </w:pPr>
            <w:r w:rsidRPr="00761548">
              <w:t>31</w:t>
            </w: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0D5D40E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6350516" w14:textId="77777777" w:rsidR="007F22EC" w:rsidRDefault="007F22EC" w:rsidP="007F22EC">
            <w:pPr>
              <w:pStyle w:val="Dates"/>
              <w:rPr>
                <w:noProof/>
              </w:rPr>
            </w:pPr>
          </w:p>
        </w:tc>
      </w:tr>
      <w:tr w:rsidR="00F64F7E" w14:paraId="24CCAB55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586934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6CD6C8D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CA41E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FFFBB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29296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A8E3C4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ACAF4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54BF4BA4" w14:textId="77777777" w:rsidTr="00F64F7E">
        <w:tblPrEx>
          <w:tblLook w:val="04A0" w:firstRow="1" w:lastRow="0" w:firstColumn="1" w:lastColumn="0" w:noHBand="0" w:noVBand="1"/>
        </w:tblPrEx>
        <w:tc>
          <w:tcPr>
            <w:tcW w:w="1542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AD5975F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F1CF9E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AB8CA0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3EA613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B75F97A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F0773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1B48A8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  <w:tr w:rsidR="00F64F7E" w14:paraId="2CC2C5F6" w14:textId="77777777" w:rsidTr="00F64F7E">
        <w:tblPrEx>
          <w:tblLook w:val="04A0" w:firstRow="1" w:lastRow="0" w:firstColumn="1" w:lastColumn="0" w:noHBand="0" w:noVBand="1"/>
        </w:tblPrEx>
        <w:trPr>
          <w:trHeight w:hRule="exact" w:val="864"/>
        </w:trPr>
        <w:tc>
          <w:tcPr>
            <w:tcW w:w="1542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C5C11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28DB2D9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1315B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434A9A7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gridSpan w:val="2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35D50E5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F54A3E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  <w:tc>
          <w:tcPr>
            <w:tcW w:w="1543" w:type="dxa"/>
            <w:tcBorders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2DF954" w14:textId="77777777" w:rsidR="00F64F7E" w:rsidRDefault="00F64F7E" w:rsidP="00F64F7E">
            <w:pPr>
              <w:pStyle w:val="Dates"/>
              <w:rPr>
                <w:noProof/>
              </w:rPr>
            </w:pPr>
          </w:p>
        </w:tc>
      </w:tr>
    </w:tbl>
    <w:p w14:paraId="47313BEB" w14:textId="77777777" w:rsidR="001A74D2" w:rsidRDefault="00000000">
      <w:pPr>
        <w:pStyle w:val="Quote"/>
      </w:pPr>
      <w:sdt>
        <w:sdtPr>
          <w:id w:val="993983811"/>
          <w:placeholder>
            <w:docPart w:val="F79462E1DE274387963831EA74FC8E90"/>
          </w:placeholder>
          <w:temporary/>
          <w:showingPlcHdr/>
          <w15:appearance w15:val="hidden"/>
        </w:sdtPr>
        <w:sdtContent>
          <w:r w:rsidR="001A74D2"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sdtContent>
      </w:sdt>
    </w:p>
    <w:sectPr w:rsidR="001A74D2" w:rsidSect="00E85518">
      <w:pgSz w:w="12240" w:h="15840"/>
      <w:pgMar w:top="720" w:right="720" w:bottom="0" w:left="72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9EAB6" w14:textId="77777777" w:rsidR="00A603A9" w:rsidRDefault="00A603A9">
      <w:pPr>
        <w:spacing w:before="0" w:after="0"/>
      </w:pPr>
      <w:r>
        <w:separator/>
      </w:r>
    </w:p>
  </w:endnote>
  <w:endnote w:type="continuationSeparator" w:id="0">
    <w:p w14:paraId="45FECF30" w14:textId="77777777" w:rsidR="00A603A9" w:rsidRDefault="00A603A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altName w:val="Community Semibold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7AC3D" w14:textId="77777777" w:rsidR="00A603A9" w:rsidRDefault="00A603A9">
      <w:pPr>
        <w:spacing w:before="0" w:after="0"/>
      </w:pPr>
      <w:r>
        <w:separator/>
      </w:r>
    </w:p>
  </w:footnote>
  <w:footnote w:type="continuationSeparator" w:id="0">
    <w:p w14:paraId="6E45059C" w14:textId="77777777" w:rsidR="00A603A9" w:rsidRDefault="00A603A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DC5C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86C397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58B0B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1909EC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D0AF67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20E08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A2EF68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DE8C7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A4D7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8EC04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030042">
    <w:abstractNumId w:val="9"/>
  </w:num>
  <w:num w:numId="2" w16cid:durableId="88745837">
    <w:abstractNumId w:val="7"/>
  </w:num>
  <w:num w:numId="3" w16cid:durableId="437723554">
    <w:abstractNumId w:val="6"/>
  </w:num>
  <w:num w:numId="4" w16cid:durableId="2121290115">
    <w:abstractNumId w:val="5"/>
  </w:num>
  <w:num w:numId="5" w16cid:durableId="726611790">
    <w:abstractNumId w:val="4"/>
  </w:num>
  <w:num w:numId="6" w16cid:durableId="1402019289">
    <w:abstractNumId w:val="8"/>
  </w:num>
  <w:num w:numId="7" w16cid:durableId="952326606">
    <w:abstractNumId w:val="3"/>
  </w:num>
  <w:num w:numId="8" w16cid:durableId="1809130945">
    <w:abstractNumId w:val="2"/>
  </w:num>
  <w:num w:numId="9" w16cid:durableId="720985617">
    <w:abstractNumId w:val="1"/>
  </w:num>
  <w:num w:numId="10" w16cid:durableId="140857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1/31/2021"/>
    <w:docVar w:name="MonthStart" w:val="1/1/2021"/>
    <w:docVar w:name="ShowDynamicGuides" w:val="1"/>
    <w:docVar w:name="ShowMarginGuides" w:val="0"/>
    <w:docVar w:name="ShowOutlines" w:val="0"/>
    <w:docVar w:name="ShowStaticGuides" w:val="0"/>
  </w:docVars>
  <w:rsids>
    <w:rsidRoot w:val="00CC0474"/>
    <w:rsid w:val="000439C7"/>
    <w:rsid w:val="00046CE3"/>
    <w:rsid w:val="000B6223"/>
    <w:rsid w:val="000D01F2"/>
    <w:rsid w:val="00124ADC"/>
    <w:rsid w:val="00137D21"/>
    <w:rsid w:val="00174F97"/>
    <w:rsid w:val="00193E15"/>
    <w:rsid w:val="001A74D2"/>
    <w:rsid w:val="0025461A"/>
    <w:rsid w:val="0025748C"/>
    <w:rsid w:val="002F7032"/>
    <w:rsid w:val="00320970"/>
    <w:rsid w:val="00375B27"/>
    <w:rsid w:val="00381234"/>
    <w:rsid w:val="003C08C2"/>
    <w:rsid w:val="003C33CE"/>
    <w:rsid w:val="004214C8"/>
    <w:rsid w:val="00440D9C"/>
    <w:rsid w:val="004433AF"/>
    <w:rsid w:val="0045525C"/>
    <w:rsid w:val="0045537C"/>
    <w:rsid w:val="004A72A3"/>
    <w:rsid w:val="004E0874"/>
    <w:rsid w:val="004F670E"/>
    <w:rsid w:val="00512215"/>
    <w:rsid w:val="005553D1"/>
    <w:rsid w:val="005A0F36"/>
    <w:rsid w:val="005B07ED"/>
    <w:rsid w:val="005B0C48"/>
    <w:rsid w:val="005D5DC8"/>
    <w:rsid w:val="006151D3"/>
    <w:rsid w:val="00621B98"/>
    <w:rsid w:val="0064687B"/>
    <w:rsid w:val="00680558"/>
    <w:rsid w:val="006E11E9"/>
    <w:rsid w:val="006F14E5"/>
    <w:rsid w:val="0078527C"/>
    <w:rsid w:val="007F22EC"/>
    <w:rsid w:val="008043F6"/>
    <w:rsid w:val="00812DAD"/>
    <w:rsid w:val="0081356A"/>
    <w:rsid w:val="00871B27"/>
    <w:rsid w:val="00890592"/>
    <w:rsid w:val="008B41D3"/>
    <w:rsid w:val="008F0AEB"/>
    <w:rsid w:val="0090268C"/>
    <w:rsid w:val="00925ED9"/>
    <w:rsid w:val="00997C7D"/>
    <w:rsid w:val="009A164A"/>
    <w:rsid w:val="009A293E"/>
    <w:rsid w:val="009A7C5B"/>
    <w:rsid w:val="00A4405D"/>
    <w:rsid w:val="00A603A9"/>
    <w:rsid w:val="00B84FB0"/>
    <w:rsid w:val="00B864F3"/>
    <w:rsid w:val="00BC6A26"/>
    <w:rsid w:val="00BF0FEE"/>
    <w:rsid w:val="00BF4383"/>
    <w:rsid w:val="00C01EED"/>
    <w:rsid w:val="00C41633"/>
    <w:rsid w:val="00C4518D"/>
    <w:rsid w:val="00CB00F4"/>
    <w:rsid w:val="00CB7095"/>
    <w:rsid w:val="00CC0474"/>
    <w:rsid w:val="00D86D82"/>
    <w:rsid w:val="00DA398C"/>
    <w:rsid w:val="00E14558"/>
    <w:rsid w:val="00E4576C"/>
    <w:rsid w:val="00E7264F"/>
    <w:rsid w:val="00E85518"/>
    <w:rsid w:val="00EA415B"/>
    <w:rsid w:val="00F26250"/>
    <w:rsid w:val="00F64F7E"/>
    <w:rsid w:val="00FE13F4"/>
    <w:rsid w:val="00FF3060"/>
    <w:rsid w:val="52D9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89EC25"/>
  <w15:docId w15:val="{83AE401B-B0DE-49A7-BD96-2B46E19AF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5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unhideWhenUsed="1" w:qFormat="1"/>
    <w:lsdException w:name="Emphasis" w:semiHidden="1" w:uiPriority="9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9" w:unhideWhenUsed="1" w:qFormat="1"/>
    <w:lsdException w:name="Subtle Reference" w:semiHidden="1" w:uiPriority="9" w:unhideWhenUsed="1" w:qFormat="1"/>
    <w:lsdException w:name="Intense Reference" w:semiHidden="1" w:uiPriority="9" w:unhideWhenUsed="1" w:qFormat="1"/>
    <w:lsdException w:name="Book Title" w:semiHidden="1" w:uiPriority="9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58"/>
  </w:style>
  <w:style w:type="paragraph" w:styleId="Heading1">
    <w:name w:val="heading 1"/>
    <w:basedOn w:val="Normal"/>
    <w:next w:val="Normal"/>
    <w:link w:val="Heading1Char"/>
    <w:uiPriority w:val="9"/>
    <w:semiHidden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92BC00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92BC00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485D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485D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onth">
    <w:name w:val="Month"/>
    <w:basedOn w:val="Normal"/>
    <w:uiPriority w:val="1"/>
    <w:unhideWhenUsed/>
    <w:qFormat/>
    <w:pPr>
      <w:spacing w:before="0" w:after="0"/>
    </w:pPr>
    <w:rPr>
      <w:rFonts w:asciiTheme="majorHAnsi" w:eastAsiaTheme="majorEastAsia" w:hAnsiTheme="majorHAnsi"/>
      <w:color w:val="FFFFFF" w:themeColor="background1"/>
      <w:sz w:val="120"/>
      <w:szCs w:val="120"/>
    </w:rPr>
  </w:style>
  <w:style w:type="paragraph" w:customStyle="1" w:styleId="Year">
    <w:name w:val="Year"/>
    <w:basedOn w:val="Normal"/>
    <w:uiPriority w:val="2"/>
    <w:qFormat/>
    <w:pPr>
      <w:spacing w:before="0" w:after="120"/>
      <w:jc w:val="right"/>
    </w:pPr>
    <w:rPr>
      <w:rFonts w:asciiTheme="majorHAnsi" w:eastAsiaTheme="majorEastAsia" w:hAnsiTheme="majorHAnsi"/>
      <w:color w:val="FFFFFF" w:themeColor="background1"/>
      <w:sz w:val="64"/>
      <w:szCs w:val="64"/>
    </w:rPr>
  </w:style>
  <w:style w:type="paragraph" w:styleId="Subtitle">
    <w:name w:val="Subtitle"/>
    <w:basedOn w:val="Normal"/>
    <w:link w:val="SubtitleChar"/>
    <w:uiPriority w:val="3"/>
    <w:unhideWhenUsed/>
    <w:qFormat/>
    <w:pPr>
      <w:spacing w:before="120" w:after="120"/>
    </w:pPr>
    <w:rPr>
      <w:b/>
      <w:color w:val="FFFFFF" w:themeColor="background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color w:val="FFFFFF" w:themeColor="background1"/>
      <w:sz w:val="24"/>
      <w:szCs w:val="24"/>
    </w:rPr>
  </w:style>
  <w:style w:type="paragraph" w:styleId="Title">
    <w:name w:val="Title"/>
    <w:basedOn w:val="Normal"/>
    <w:link w:val="TitleChar"/>
    <w:uiPriority w:val="4"/>
    <w:qFormat/>
    <w:pPr>
      <w:spacing w:before="240" w:after="120"/>
    </w:pPr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4"/>
    <w:rPr>
      <w:rFonts w:asciiTheme="majorHAnsi" w:eastAsiaTheme="majorEastAsia" w:hAnsiTheme="majorHAnsi" w:cstheme="majorBidi"/>
      <w:color w:val="495E00" w:themeColor="accent1" w:themeShade="80"/>
      <w:spacing w:val="5"/>
      <w:kern w:val="28"/>
      <w:sz w:val="40"/>
      <w:szCs w:val="40"/>
    </w:rPr>
  </w:style>
  <w:style w:type="paragraph" w:customStyle="1" w:styleId="Days">
    <w:name w:val="Days"/>
    <w:basedOn w:val="Normal"/>
    <w:uiPriority w:val="6"/>
    <w:qFormat/>
    <w:pPr>
      <w:jc w:val="center"/>
    </w:pPr>
    <w:rPr>
      <w:color w:val="595959" w:themeColor="text1" w:themeTint="A6"/>
      <w:szCs w:val="24"/>
    </w:rPr>
  </w:style>
  <w:style w:type="table" w:customStyle="1" w:styleId="TableCalendar">
    <w:name w:val="Table Calendar"/>
    <w:basedOn w:val="TableNormal"/>
    <w:tblPr>
      <w:tblBorders>
        <w:top w:val="single" w:sz="6" w:space="0" w:color="BFBFBF" w:themeColor="background1" w:themeShade="BF"/>
        <w:left w:val="single" w:sz="6" w:space="0" w:color="BFBFBF" w:themeColor="background1" w:themeShade="BF"/>
        <w:bottom w:val="single" w:sz="6" w:space="0" w:color="BFBFBF" w:themeColor="background1" w:themeShade="BF"/>
        <w:right w:val="single" w:sz="6" w:space="0" w:color="BFBFBF" w:themeColor="background1" w:themeShade="BF"/>
        <w:insideV w:val="single" w:sz="6" w:space="0" w:color="BFBFBF" w:themeColor="background1" w:themeShade="BF"/>
      </w:tblBorders>
    </w:tblPr>
    <w:tblStylePr w:type="firstRow">
      <w:tblPr/>
      <w:tcPr>
        <w:shd w:val="clear" w:color="auto" w:fill="D9D9D9" w:themeFill="background1" w:themeFillShade="D9"/>
      </w:tcPr>
    </w:tblStylePr>
  </w:style>
  <w:style w:type="paragraph" w:customStyle="1" w:styleId="Dates">
    <w:name w:val="Dates"/>
    <w:basedOn w:val="Normal"/>
    <w:uiPriority w:val="7"/>
    <w:qFormat/>
    <w:rsid w:val="004214C8"/>
    <w:pPr>
      <w:spacing w:before="0" w:after="0"/>
      <w:jc w:val="right"/>
    </w:pPr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19"/>
    <w:semiHidden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uiPriority w:val="19"/>
    <w:semiHidden/>
    <w:unhideWhenUsed/>
  </w:style>
  <w:style w:type="paragraph" w:styleId="BlockText">
    <w:name w:val="Block Text"/>
    <w:basedOn w:val="Normal"/>
    <w:uiPriority w:val="19"/>
    <w:semiHidden/>
    <w:unhideWhenUsed/>
    <w:pPr>
      <w:pBdr>
        <w:top w:val="single" w:sz="2" w:space="10" w:color="92BC00" w:themeColor="accent1" w:shadow="1"/>
        <w:left w:val="single" w:sz="2" w:space="10" w:color="92BC00" w:themeColor="accent1" w:shadow="1"/>
        <w:bottom w:val="single" w:sz="2" w:space="10" w:color="92BC00" w:themeColor="accent1" w:shadow="1"/>
        <w:right w:val="single" w:sz="2" w:space="10" w:color="92BC00" w:themeColor="accent1" w:shadow="1"/>
      </w:pBdr>
      <w:ind w:left="1152" w:right="1152"/>
    </w:pPr>
    <w:rPr>
      <w:i/>
      <w:iCs/>
      <w:color w:val="92BC00" w:themeColor="accent1"/>
    </w:rPr>
  </w:style>
  <w:style w:type="paragraph" w:styleId="BodyText2">
    <w:name w:val="Body Text 2"/>
    <w:basedOn w:val="Normal"/>
    <w:link w:val="BodyText2Char"/>
    <w:uiPriority w:val="19"/>
    <w:semiHidden/>
    <w:unhideWhenUsed/>
    <w:pPr>
      <w:spacing w:after="120"/>
      <w:ind w:left="360"/>
    </w:pPr>
  </w:style>
  <w:style w:type="paragraph" w:styleId="BodyText3">
    <w:name w:val="Body Text 3"/>
    <w:basedOn w:val="Normal"/>
    <w:link w:val="BodyText3Char"/>
    <w:uiPriority w:val="1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19"/>
    <w:semiHidden/>
    <w:rPr>
      <w:sz w:val="16"/>
      <w:szCs w:val="16"/>
    </w:rPr>
  </w:style>
  <w:style w:type="paragraph" w:styleId="BodyTextFirstIndent">
    <w:name w:val="Body Text First Indent"/>
    <w:basedOn w:val="Normal"/>
    <w:link w:val="BodyTextFirstIndentChar"/>
    <w:uiPriority w:val="19"/>
    <w:semiHidden/>
    <w:unhideWhenUsed/>
    <w:rsid w:val="0045537C"/>
    <w:pPr>
      <w:spacing w:after="0"/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19"/>
    <w:semiHidden/>
    <w:rsid w:val="0045537C"/>
    <w:rPr>
      <w:sz w:val="20"/>
    </w:rPr>
  </w:style>
  <w:style w:type="character" w:customStyle="1" w:styleId="BodyText2Char">
    <w:name w:val="Body Text 2 Char"/>
    <w:basedOn w:val="DefaultParagraphFont"/>
    <w:link w:val="BodyText2"/>
    <w:uiPriority w:val="19"/>
    <w:semiHidden/>
    <w:rPr>
      <w:sz w:val="20"/>
    </w:rPr>
  </w:style>
  <w:style w:type="paragraph" w:styleId="BodyTextFirstIndent2">
    <w:name w:val="Body Text First Indent 2"/>
    <w:basedOn w:val="BodyText2"/>
    <w:link w:val="BodyTextFirstIndent2Char"/>
    <w:uiPriority w:val="19"/>
    <w:semiHidden/>
    <w:unhideWhenUsed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uiPriority w:val="19"/>
    <w:semiHidden/>
    <w:rPr>
      <w:sz w:val="20"/>
    </w:rPr>
  </w:style>
  <w:style w:type="paragraph" w:styleId="BodyTextIndent2">
    <w:name w:val="Body Text Indent 2"/>
    <w:basedOn w:val="Normal"/>
    <w:link w:val="BodyTextIndent2Char"/>
    <w:uiPriority w:val="19"/>
    <w:semiHidden/>
    <w:unhideWhenUsed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19"/>
    <w:semiHidden/>
    <w:rPr>
      <w:sz w:val="20"/>
    </w:rPr>
  </w:style>
  <w:style w:type="paragraph" w:styleId="BodyTextIndent3">
    <w:name w:val="Body Text Indent 3"/>
    <w:basedOn w:val="Normal"/>
    <w:link w:val="BodyTextIndent3Char"/>
    <w:uiPriority w:val="1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19"/>
    <w:semiHidden/>
    <w:rPr>
      <w:sz w:val="16"/>
      <w:szCs w:val="16"/>
    </w:rPr>
  </w:style>
  <w:style w:type="paragraph" w:styleId="Caption">
    <w:name w:val="caption"/>
    <w:basedOn w:val="Normal"/>
    <w:next w:val="Normal"/>
    <w:uiPriority w:val="9"/>
    <w:semiHidden/>
    <w:unhideWhenUsed/>
    <w:qFormat/>
    <w:pPr>
      <w:spacing w:after="200"/>
    </w:pPr>
    <w:rPr>
      <w:b/>
      <w:bCs/>
      <w:color w:val="92BC00" w:themeColor="accent1"/>
    </w:rPr>
  </w:style>
  <w:style w:type="paragraph" w:styleId="Closing">
    <w:name w:val="Closing"/>
    <w:basedOn w:val="Normal"/>
    <w:link w:val="ClosingChar"/>
    <w:uiPriority w:val="19"/>
    <w:semiHidden/>
    <w:unhideWhenUsed/>
    <w:pPr>
      <w:ind w:left="4320"/>
    </w:pPr>
  </w:style>
  <w:style w:type="character" w:customStyle="1" w:styleId="ClosingChar">
    <w:name w:val="Closing Char"/>
    <w:basedOn w:val="DefaultParagraphFont"/>
    <w:link w:val="Closing"/>
    <w:uiPriority w:val="19"/>
    <w:semiHidden/>
    <w:rPr>
      <w:sz w:val="20"/>
    </w:rPr>
  </w:style>
  <w:style w:type="paragraph" w:styleId="CommentText">
    <w:name w:val="annotation text"/>
    <w:basedOn w:val="Normal"/>
    <w:link w:val="CommentTextChar"/>
    <w:uiPriority w:val="19"/>
    <w:semiHidden/>
    <w:unhideWhenUsed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1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1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1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19"/>
    <w:semiHidden/>
    <w:unhideWhenUsed/>
  </w:style>
  <w:style w:type="character" w:customStyle="1" w:styleId="DateChar">
    <w:name w:val="Date Char"/>
    <w:basedOn w:val="DefaultParagraphFont"/>
    <w:link w:val="Date"/>
    <w:uiPriority w:val="19"/>
    <w:semiHidden/>
    <w:rPr>
      <w:sz w:val="20"/>
    </w:rPr>
  </w:style>
  <w:style w:type="paragraph" w:styleId="DocumentMap">
    <w:name w:val="Document Map"/>
    <w:basedOn w:val="Normal"/>
    <w:link w:val="DocumentMapChar"/>
    <w:uiPriority w:val="19"/>
    <w:semiHidden/>
    <w:unhideWhenUsed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19"/>
    <w:semiHidden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uiPriority w:val="1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19"/>
    <w:semiHidden/>
    <w:rPr>
      <w:sz w:val="20"/>
    </w:rPr>
  </w:style>
  <w:style w:type="paragraph" w:styleId="EndnoteText">
    <w:name w:val="endnote text"/>
    <w:basedOn w:val="Normal"/>
    <w:link w:val="EndnoteTextChar"/>
    <w:uiPriority w:val="19"/>
    <w:semiHidden/>
    <w:unhideWhenUsed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19"/>
    <w:semiHidden/>
    <w:rPr>
      <w:sz w:val="20"/>
      <w:szCs w:val="20"/>
    </w:rPr>
  </w:style>
  <w:style w:type="paragraph" w:styleId="EnvelopeAddress">
    <w:name w:val="envelope address"/>
    <w:basedOn w:val="Normal"/>
    <w:uiPriority w:val="1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19"/>
    <w:semiHidden/>
    <w:unhideWhenUsed/>
    <w:rPr>
      <w:rFonts w:asciiTheme="majorHAnsi" w:eastAsiaTheme="majorEastAsia" w:hAnsiTheme="majorHAnsi" w:cstheme="majorBidi"/>
      <w:szCs w:val="20"/>
    </w:rPr>
  </w:style>
  <w:style w:type="paragraph" w:styleId="Header">
    <w:name w:val="header"/>
    <w:basedOn w:val="Normal"/>
    <w:link w:val="HeaderChar"/>
    <w:uiPriority w:val="99"/>
    <w:semiHidden/>
    <w:pPr>
      <w:spacing w:before="0" w:after="0"/>
    </w:pPr>
  </w:style>
  <w:style w:type="paragraph" w:styleId="FootnoteText">
    <w:name w:val="footnote text"/>
    <w:basedOn w:val="Normal"/>
    <w:link w:val="FootnoteTextChar"/>
    <w:uiPriority w:val="19"/>
    <w:semiHidden/>
    <w:unhideWhenUsed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9"/>
    <w:semiHidden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E14558"/>
  </w:style>
  <w:style w:type="paragraph" w:styleId="Footer">
    <w:name w:val="footer"/>
    <w:basedOn w:val="Normal"/>
    <w:link w:val="FooterChar"/>
    <w:uiPriority w:val="99"/>
    <w:semiHidden/>
    <w:pPr>
      <w:spacing w:before="0" w:after="0"/>
    </w:pPr>
  </w:style>
  <w:style w:type="character" w:customStyle="1" w:styleId="Heading1Char">
    <w:name w:val="Heading 1 Char"/>
    <w:basedOn w:val="DefaultParagraphFont"/>
    <w:link w:val="Heading1"/>
    <w:uiPriority w:val="9"/>
    <w:semiHidden/>
    <w:rsid w:val="00E14558"/>
    <w:rPr>
      <w:rFonts w:asciiTheme="majorHAnsi" w:eastAsiaTheme="majorEastAsia" w:hAnsiTheme="majorHAnsi" w:cstheme="majorBidi"/>
      <w:b/>
      <w:bCs/>
      <w:color w:val="6D8C00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92BC00" w:themeColor="accen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92BC00" w:themeColor="accent1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485D0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485D0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uiPriority w:val="1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19"/>
    <w:semiHidden/>
    <w:rPr>
      <w:i/>
      <w:iCs/>
      <w:sz w:val="20"/>
    </w:rPr>
  </w:style>
  <w:style w:type="paragraph" w:styleId="HTMLPreformatted">
    <w:name w:val="HTML Preformatted"/>
    <w:basedOn w:val="Normal"/>
    <w:link w:val="HTMLPreformattedChar"/>
    <w:uiPriority w:val="19"/>
    <w:semiHidden/>
    <w:unhideWhenUsed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19"/>
    <w:semiHidden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19"/>
    <w:semiHidden/>
    <w:unhideWhenUsed/>
    <w:pPr>
      <w:ind w:left="200" w:hanging="200"/>
    </w:pPr>
  </w:style>
  <w:style w:type="paragraph" w:styleId="Index2">
    <w:name w:val="index 2"/>
    <w:basedOn w:val="Normal"/>
    <w:next w:val="Normal"/>
    <w:autoRedefine/>
    <w:uiPriority w:val="19"/>
    <w:semiHidden/>
    <w:unhideWhenUsed/>
    <w:pPr>
      <w:ind w:left="400" w:hanging="200"/>
    </w:pPr>
  </w:style>
  <w:style w:type="paragraph" w:styleId="Index3">
    <w:name w:val="index 3"/>
    <w:basedOn w:val="Normal"/>
    <w:next w:val="Normal"/>
    <w:autoRedefine/>
    <w:uiPriority w:val="19"/>
    <w:semiHidden/>
    <w:unhideWhenUsed/>
    <w:pPr>
      <w:ind w:left="600" w:hanging="200"/>
    </w:pPr>
  </w:style>
  <w:style w:type="paragraph" w:styleId="Index4">
    <w:name w:val="index 4"/>
    <w:basedOn w:val="Normal"/>
    <w:next w:val="Normal"/>
    <w:autoRedefine/>
    <w:uiPriority w:val="19"/>
    <w:semiHidden/>
    <w:unhideWhenUsed/>
    <w:pPr>
      <w:ind w:left="800" w:hanging="200"/>
    </w:pPr>
  </w:style>
  <w:style w:type="paragraph" w:styleId="Index5">
    <w:name w:val="index 5"/>
    <w:basedOn w:val="Normal"/>
    <w:next w:val="Normal"/>
    <w:autoRedefine/>
    <w:uiPriority w:val="19"/>
    <w:semiHidden/>
    <w:unhideWhenUsed/>
    <w:pPr>
      <w:ind w:left="1000" w:hanging="200"/>
    </w:pPr>
  </w:style>
  <w:style w:type="paragraph" w:styleId="Index6">
    <w:name w:val="index 6"/>
    <w:basedOn w:val="Normal"/>
    <w:next w:val="Normal"/>
    <w:autoRedefine/>
    <w:uiPriority w:val="19"/>
    <w:semiHidden/>
    <w:unhideWhenUsed/>
    <w:pPr>
      <w:ind w:left="1200" w:hanging="200"/>
    </w:pPr>
  </w:style>
  <w:style w:type="paragraph" w:styleId="Index7">
    <w:name w:val="index 7"/>
    <w:basedOn w:val="Normal"/>
    <w:next w:val="Normal"/>
    <w:autoRedefine/>
    <w:uiPriority w:val="19"/>
    <w:semiHidden/>
    <w:unhideWhenUsed/>
    <w:pPr>
      <w:ind w:left="1400" w:hanging="200"/>
    </w:pPr>
  </w:style>
  <w:style w:type="paragraph" w:styleId="Index8">
    <w:name w:val="index 8"/>
    <w:basedOn w:val="Normal"/>
    <w:next w:val="Normal"/>
    <w:autoRedefine/>
    <w:uiPriority w:val="19"/>
    <w:semiHidden/>
    <w:unhideWhenUsed/>
    <w:pPr>
      <w:ind w:left="1600" w:hanging="200"/>
    </w:pPr>
  </w:style>
  <w:style w:type="paragraph" w:styleId="Index9">
    <w:name w:val="index 9"/>
    <w:basedOn w:val="Normal"/>
    <w:next w:val="Normal"/>
    <w:autoRedefine/>
    <w:uiPriority w:val="19"/>
    <w:semiHidden/>
    <w:unhideWhenUsed/>
    <w:pPr>
      <w:ind w:left="1800" w:hanging="200"/>
    </w:pPr>
  </w:style>
  <w:style w:type="paragraph" w:styleId="IndexHeading">
    <w:name w:val="index heading"/>
    <w:basedOn w:val="Normal"/>
    <w:next w:val="Index1"/>
    <w:uiPriority w:val="1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1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1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1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1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1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1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1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1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1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1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1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1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1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1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9"/>
    <w:semiHidden/>
    <w:unhideWhenUsed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1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1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1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1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1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19"/>
    <w:semiHidden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1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1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pPr>
      <w:spacing w:before="0" w:after="0"/>
    </w:pPr>
  </w:style>
  <w:style w:type="paragraph" w:styleId="NormalWeb">
    <w:name w:val="Normal (Web)"/>
    <w:basedOn w:val="Normal"/>
    <w:uiPriority w:val="1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1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1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19"/>
    <w:semiHidden/>
    <w:rPr>
      <w:sz w:val="20"/>
    </w:rPr>
  </w:style>
  <w:style w:type="paragraph" w:styleId="PlainText">
    <w:name w:val="Plain Text"/>
    <w:basedOn w:val="Normal"/>
    <w:link w:val="PlainTextChar"/>
    <w:uiPriority w:val="1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Pr>
      <w:rFonts w:ascii="Consolas" w:hAnsi="Consolas"/>
      <w:sz w:val="21"/>
      <w:szCs w:val="21"/>
    </w:rPr>
  </w:style>
  <w:style w:type="paragraph" w:styleId="Quote">
    <w:name w:val="Quote"/>
    <w:basedOn w:val="Normal"/>
    <w:link w:val="QuoteChar"/>
    <w:uiPriority w:val="8"/>
    <w:unhideWhenUsed/>
    <w:qFormat/>
    <w:pPr>
      <w:spacing w:before="240" w:after="0" w:line="276" w:lineRule="auto"/>
      <w:contextualSpacing/>
      <w:jc w:val="center"/>
    </w:pPr>
    <w:rPr>
      <w:iCs/>
    </w:rPr>
  </w:style>
  <w:style w:type="character" w:customStyle="1" w:styleId="QuoteChar">
    <w:name w:val="Quote Char"/>
    <w:basedOn w:val="DefaultParagraphFont"/>
    <w:link w:val="Quote"/>
    <w:uiPriority w:val="8"/>
    <w:rPr>
      <w:iCs/>
    </w:rPr>
  </w:style>
  <w:style w:type="paragraph" w:styleId="Salutation">
    <w:name w:val="Salutation"/>
    <w:basedOn w:val="Normal"/>
    <w:next w:val="Normal"/>
    <w:link w:val="SalutationChar"/>
    <w:uiPriority w:val="1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19"/>
    <w:semiHidden/>
    <w:rPr>
      <w:sz w:val="20"/>
    </w:rPr>
  </w:style>
  <w:style w:type="paragraph" w:styleId="Signature">
    <w:name w:val="Signature"/>
    <w:basedOn w:val="Normal"/>
    <w:link w:val="SignatureChar"/>
    <w:uiPriority w:val="19"/>
    <w:semiHidden/>
    <w:unhideWhenUsed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19"/>
    <w:semiHidden/>
    <w:rPr>
      <w:sz w:val="20"/>
    </w:rPr>
  </w:style>
  <w:style w:type="paragraph" w:styleId="TableofAuthorities">
    <w:name w:val="table of authorities"/>
    <w:basedOn w:val="Normal"/>
    <w:next w:val="Normal"/>
    <w:uiPriority w:val="19"/>
    <w:semiHidden/>
    <w:unhideWhenUsed/>
    <w:pPr>
      <w:ind w:left="200" w:hanging="200"/>
    </w:pPr>
  </w:style>
  <w:style w:type="paragraph" w:styleId="TableofFigures">
    <w:name w:val="table of figures"/>
    <w:basedOn w:val="Normal"/>
    <w:next w:val="Normal"/>
    <w:uiPriority w:val="19"/>
    <w:semiHidden/>
    <w:unhideWhenUsed/>
  </w:style>
  <w:style w:type="paragraph" w:styleId="TOAHeading">
    <w:name w:val="toa heading"/>
    <w:basedOn w:val="Normal"/>
    <w:next w:val="Normal"/>
    <w:uiPriority w:val="14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14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14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14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14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14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14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14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14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14"/>
    <w:semiHidden/>
    <w:unhideWhenUsed/>
    <w:pPr>
      <w:spacing w:after="100"/>
      <w:ind w:left="1600"/>
    </w:pPr>
  </w:style>
  <w:style w:type="paragraph" w:styleId="TOCHeading">
    <w:name w:val="TOC Heading"/>
    <w:basedOn w:val="Heading1"/>
    <w:next w:val="Normal"/>
    <w:uiPriority w:val="14"/>
    <w:semiHidden/>
    <w:unhideWhenUsed/>
    <w:qFormat/>
    <w:pPr>
      <w:outlineLvl w:val="9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8"/>
  </w:style>
  <w:style w:type="table" w:styleId="PlainTable4">
    <w:name w:val="Plain Table 4"/>
    <w:basedOn w:val="TableNormal"/>
    <w:uiPriority w:val="99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msan\AppData\Local\Microsoft\Office\16.0\DTS\en-IN%7b2258D3F4-1EB6-4356-AD41-A19733DD9563%7d\%7b7569CBD0-2C08-4CE6-BE43-CBDC25A8CDFE%7dTFcb995cdb-9905-460e-979f-a442471cc08df2696647_win32-8d75c2ea91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CCC4C57E874ABE831ECBE04ACF3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812C6-5928-458C-9080-7163FF6D459E}"/>
      </w:docPartPr>
      <w:docPartBody>
        <w:p w:rsidR="00000000" w:rsidRDefault="00000000">
          <w:pPr>
            <w:pStyle w:val="A3CCC4C57E874ABE831ECBE04ACF3F6D"/>
          </w:pPr>
          <w:r>
            <w:t>Subtitle</w:t>
          </w:r>
        </w:p>
      </w:docPartBody>
    </w:docPart>
    <w:docPart>
      <w:docPartPr>
        <w:name w:val="B4325D04A8EB444D8DEBD26CE827D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E4EBF4-A414-4FB9-93AD-5D54968E1F1B}"/>
      </w:docPartPr>
      <w:docPartBody>
        <w:p w:rsidR="00000000" w:rsidRDefault="00000000">
          <w:pPr>
            <w:pStyle w:val="B4325D04A8EB444D8DEBD26CE827DD94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1A9BC8C82CE47DA94ABF137F36A49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D3328-1BD4-42DC-B66D-689357A5DC14}"/>
      </w:docPartPr>
      <w:docPartBody>
        <w:p w:rsidR="00000000" w:rsidRDefault="00000000">
          <w:pPr>
            <w:pStyle w:val="41A9BC8C82CE47DA94ABF137F36A49C0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ABD32CA7DF654540A718DCDFA945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E45D29-D885-4103-930A-C694767129B8}"/>
      </w:docPartPr>
      <w:docPartBody>
        <w:p w:rsidR="00000000" w:rsidRDefault="00000000">
          <w:pPr>
            <w:pStyle w:val="ABD32CA7DF654540A718DCDFA945C46F"/>
          </w:pPr>
          <w:r>
            <w:t>Sunday</w:t>
          </w:r>
        </w:p>
      </w:docPartBody>
    </w:docPart>
    <w:docPart>
      <w:docPartPr>
        <w:name w:val="FCAD0ABEBE224D8BBF03EDDFF48A5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4FBBB-F6A8-45E8-ADA3-9BCACA1EAC18}"/>
      </w:docPartPr>
      <w:docPartBody>
        <w:p w:rsidR="00000000" w:rsidRDefault="00000000">
          <w:pPr>
            <w:pStyle w:val="FCAD0ABEBE224D8BBF03EDDFF48A5C1E"/>
          </w:pPr>
          <w:r>
            <w:t>Monday</w:t>
          </w:r>
        </w:p>
      </w:docPartBody>
    </w:docPart>
    <w:docPart>
      <w:docPartPr>
        <w:name w:val="F5C8318B29624FB4BD6A3A6A802E8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E5225B-D826-43C6-B8B7-7FD09B7850E8}"/>
      </w:docPartPr>
      <w:docPartBody>
        <w:p w:rsidR="00000000" w:rsidRDefault="00000000">
          <w:pPr>
            <w:pStyle w:val="F5C8318B29624FB4BD6A3A6A802E8CAE"/>
          </w:pPr>
          <w:r>
            <w:t>Tuesday</w:t>
          </w:r>
        </w:p>
      </w:docPartBody>
    </w:docPart>
    <w:docPart>
      <w:docPartPr>
        <w:name w:val="ADB70212B94D44949DBC385A3BE305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DF12E6-362F-4A9C-A5D5-902FF157E6D6}"/>
      </w:docPartPr>
      <w:docPartBody>
        <w:p w:rsidR="00000000" w:rsidRDefault="00000000">
          <w:pPr>
            <w:pStyle w:val="ADB70212B94D44949DBC385A3BE305F0"/>
          </w:pPr>
          <w:r>
            <w:t>Wednesday</w:t>
          </w:r>
        </w:p>
      </w:docPartBody>
    </w:docPart>
    <w:docPart>
      <w:docPartPr>
        <w:name w:val="683F82D629D4434FA5EBDFE1B7C67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22BAF-0ED5-4F3C-B137-0531CE370891}"/>
      </w:docPartPr>
      <w:docPartBody>
        <w:p w:rsidR="00000000" w:rsidRDefault="00000000">
          <w:pPr>
            <w:pStyle w:val="683F82D629D4434FA5EBDFE1B7C67FCD"/>
          </w:pPr>
          <w:r>
            <w:t>Thursday</w:t>
          </w:r>
        </w:p>
      </w:docPartBody>
    </w:docPart>
    <w:docPart>
      <w:docPartPr>
        <w:name w:val="E5D6558E5DD8470289A610A638C21C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599BC9-BB33-42DC-AA1E-EBB3BDFDB5D7}"/>
      </w:docPartPr>
      <w:docPartBody>
        <w:p w:rsidR="00000000" w:rsidRDefault="00000000">
          <w:pPr>
            <w:pStyle w:val="E5D6558E5DD8470289A610A638C21CA2"/>
          </w:pPr>
          <w:r>
            <w:t>Friday</w:t>
          </w:r>
        </w:p>
      </w:docPartBody>
    </w:docPart>
    <w:docPart>
      <w:docPartPr>
        <w:name w:val="1C983CB98DFE4F17BF3291292BFB7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48831B-A783-486F-A6A7-04EA637BA4D0}"/>
      </w:docPartPr>
      <w:docPartBody>
        <w:p w:rsidR="00000000" w:rsidRDefault="00000000">
          <w:pPr>
            <w:pStyle w:val="1C983CB98DFE4F17BF3291292BFB7D4A"/>
          </w:pPr>
          <w:r>
            <w:t>Saturday</w:t>
          </w:r>
        </w:p>
      </w:docPartBody>
    </w:docPart>
    <w:docPart>
      <w:docPartPr>
        <w:name w:val="A19906A551174C76813AE3FF15136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202891-585D-40E5-959D-B16EB4302F2F}"/>
      </w:docPartPr>
      <w:docPartBody>
        <w:p w:rsidR="00000000" w:rsidRDefault="00000000">
          <w:pPr>
            <w:pStyle w:val="A19906A551174C76813AE3FF1513629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387A8380E98A470787D7C43AFF24E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12C261-BFDF-468C-9505-352C2D4EF13F}"/>
      </w:docPartPr>
      <w:docPartBody>
        <w:p w:rsidR="00000000" w:rsidRDefault="00000000">
          <w:pPr>
            <w:pStyle w:val="387A8380E98A470787D7C43AFF24EE4B"/>
          </w:pPr>
          <w:r>
            <w:t>Subtitle</w:t>
          </w:r>
        </w:p>
      </w:docPartBody>
    </w:docPart>
    <w:docPart>
      <w:docPartPr>
        <w:name w:val="92D96B1078D94F0EB437EF2114B1D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2966-055A-4DB0-853D-A8B4A00D81CD}"/>
      </w:docPartPr>
      <w:docPartBody>
        <w:p w:rsidR="00000000" w:rsidRDefault="00000000">
          <w:pPr>
            <w:pStyle w:val="92D96B1078D94F0EB437EF2114B1D71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C070F8F584E04DABB580D3B5D24853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BE7EF-C0B4-4294-A2B8-4BBA791BD249}"/>
      </w:docPartPr>
      <w:docPartBody>
        <w:p w:rsidR="00000000" w:rsidRDefault="00000000">
          <w:pPr>
            <w:pStyle w:val="C070F8F584E04DABB580D3B5D248533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E248635947694FB4AEFA78C10C172E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9C2D1A-3178-48A7-9E09-A8960FF9A5AA}"/>
      </w:docPartPr>
      <w:docPartBody>
        <w:p w:rsidR="00000000" w:rsidRDefault="00000000">
          <w:pPr>
            <w:pStyle w:val="E248635947694FB4AEFA78C10C172EE3"/>
          </w:pPr>
          <w:r>
            <w:t>Sunday</w:t>
          </w:r>
        </w:p>
      </w:docPartBody>
    </w:docPart>
    <w:docPart>
      <w:docPartPr>
        <w:name w:val="9FCC24F8FA7141D18EBDB71917748C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F307F-43BE-4508-80F6-31D5C58936DD}"/>
      </w:docPartPr>
      <w:docPartBody>
        <w:p w:rsidR="00000000" w:rsidRDefault="00000000">
          <w:pPr>
            <w:pStyle w:val="9FCC24F8FA7141D18EBDB71917748C16"/>
          </w:pPr>
          <w:r>
            <w:t>Monday</w:t>
          </w:r>
        </w:p>
      </w:docPartBody>
    </w:docPart>
    <w:docPart>
      <w:docPartPr>
        <w:name w:val="056C19E8755743E8A054F0198C525F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22CE2F-25CD-48C3-BA80-3317B89C3A0F}"/>
      </w:docPartPr>
      <w:docPartBody>
        <w:p w:rsidR="00000000" w:rsidRDefault="00000000">
          <w:pPr>
            <w:pStyle w:val="056C19E8755743E8A054F0198C525F4D"/>
          </w:pPr>
          <w:r>
            <w:t>Tuesday</w:t>
          </w:r>
        </w:p>
      </w:docPartBody>
    </w:docPart>
    <w:docPart>
      <w:docPartPr>
        <w:name w:val="D500C0CC692D46979F0782F69F33A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27B0D-E900-466E-A9A4-BAA61EE6793A}"/>
      </w:docPartPr>
      <w:docPartBody>
        <w:p w:rsidR="00000000" w:rsidRDefault="00000000">
          <w:pPr>
            <w:pStyle w:val="D500C0CC692D46979F0782F69F33A6B1"/>
          </w:pPr>
          <w:r>
            <w:t>Wednesday</w:t>
          </w:r>
        </w:p>
      </w:docPartBody>
    </w:docPart>
    <w:docPart>
      <w:docPartPr>
        <w:name w:val="39346D525B254C19BF34AEFAA8C92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EBC72-8E8D-4B6C-9AE8-25EF09D93AB2}"/>
      </w:docPartPr>
      <w:docPartBody>
        <w:p w:rsidR="00000000" w:rsidRDefault="00000000">
          <w:pPr>
            <w:pStyle w:val="39346D525B254C19BF34AEFAA8C92187"/>
          </w:pPr>
          <w:r>
            <w:t>Thursday</w:t>
          </w:r>
        </w:p>
      </w:docPartBody>
    </w:docPart>
    <w:docPart>
      <w:docPartPr>
        <w:name w:val="7ECD0B8C4C3D49F58846999D88032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F37F9E-85B3-48C1-90AC-A4CE01F27B35}"/>
      </w:docPartPr>
      <w:docPartBody>
        <w:p w:rsidR="00000000" w:rsidRDefault="00000000">
          <w:pPr>
            <w:pStyle w:val="7ECD0B8C4C3D49F58846999D88032C90"/>
          </w:pPr>
          <w:r>
            <w:t>Friday</w:t>
          </w:r>
        </w:p>
      </w:docPartBody>
    </w:docPart>
    <w:docPart>
      <w:docPartPr>
        <w:name w:val="7D3B0C6A34194D1A9FB34EB6D2DF2D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37A8A7-1E5A-4C0C-A734-874EB0EA721F}"/>
      </w:docPartPr>
      <w:docPartBody>
        <w:p w:rsidR="00000000" w:rsidRDefault="00000000">
          <w:pPr>
            <w:pStyle w:val="7D3B0C6A34194D1A9FB34EB6D2DF2DF2"/>
          </w:pPr>
          <w:r>
            <w:t>Saturday</w:t>
          </w:r>
        </w:p>
      </w:docPartBody>
    </w:docPart>
    <w:docPart>
      <w:docPartPr>
        <w:name w:val="5183ADCD6E89485EA2D590C88AA27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562E1-7EF5-4F34-8186-4BDF096D817D}"/>
      </w:docPartPr>
      <w:docPartBody>
        <w:p w:rsidR="00000000" w:rsidRDefault="00000000">
          <w:pPr>
            <w:pStyle w:val="5183ADCD6E89485EA2D590C88AA273D7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19E7239E117446E8A96142FEAE7BE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1C8077-B930-4D1F-9852-47ACB5756A91}"/>
      </w:docPartPr>
      <w:docPartBody>
        <w:p w:rsidR="00000000" w:rsidRDefault="00000000">
          <w:pPr>
            <w:pStyle w:val="19E7239E117446E8A96142FEAE7BE68F"/>
          </w:pPr>
          <w:r>
            <w:t>Subtitle</w:t>
          </w:r>
        </w:p>
      </w:docPartBody>
    </w:docPart>
    <w:docPart>
      <w:docPartPr>
        <w:name w:val="C2ADAB4936E545EB98DB6FA04DED3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AC6BB9-6FDA-45D9-A6B5-BC44705B635B}"/>
      </w:docPartPr>
      <w:docPartBody>
        <w:p w:rsidR="00000000" w:rsidRDefault="00000000">
          <w:pPr>
            <w:pStyle w:val="C2ADAB4936E545EB98DB6FA04DED3C85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4CF33D4C29F431080CDF5D4ADB0C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0FEF5A-6360-4A33-9C1B-67D5EFA18E30}"/>
      </w:docPartPr>
      <w:docPartBody>
        <w:p w:rsidR="00000000" w:rsidRDefault="00000000">
          <w:pPr>
            <w:pStyle w:val="F4CF33D4C29F431080CDF5D4ADB0CBA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DD624820383141A494DE5F077FD1F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081096-FE50-4C72-B946-4A12D9E0B282}"/>
      </w:docPartPr>
      <w:docPartBody>
        <w:p w:rsidR="00000000" w:rsidRDefault="00000000">
          <w:pPr>
            <w:pStyle w:val="DD624820383141A494DE5F077FD1F138"/>
          </w:pPr>
          <w:r>
            <w:t>Sunday</w:t>
          </w:r>
        </w:p>
      </w:docPartBody>
    </w:docPart>
    <w:docPart>
      <w:docPartPr>
        <w:name w:val="43F9B77F94034E1D9B3CA6E3017BA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C70B9A-A32D-43E2-9340-522735647F28}"/>
      </w:docPartPr>
      <w:docPartBody>
        <w:p w:rsidR="00000000" w:rsidRDefault="00000000">
          <w:pPr>
            <w:pStyle w:val="43F9B77F94034E1D9B3CA6E3017BA009"/>
          </w:pPr>
          <w:r>
            <w:t>Monday</w:t>
          </w:r>
        </w:p>
      </w:docPartBody>
    </w:docPart>
    <w:docPart>
      <w:docPartPr>
        <w:name w:val="3EB2DD60E06745E1A5AAF07B5AD564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B8C7DF-2E58-4A52-9ED0-A1918FA64290}"/>
      </w:docPartPr>
      <w:docPartBody>
        <w:p w:rsidR="00000000" w:rsidRDefault="00000000">
          <w:pPr>
            <w:pStyle w:val="3EB2DD60E06745E1A5AAF07B5AD564A3"/>
          </w:pPr>
          <w:r>
            <w:t>Tuesday</w:t>
          </w:r>
        </w:p>
      </w:docPartBody>
    </w:docPart>
    <w:docPart>
      <w:docPartPr>
        <w:name w:val="0890BBBE8781436388B8E964A4CB62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3BD10-D10F-42F0-A1B5-47E1FAB9380A}"/>
      </w:docPartPr>
      <w:docPartBody>
        <w:p w:rsidR="00000000" w:rsidRDefault="00000000">
          <w:pPr>
            <w:pStyle w:val="0890BBBE8781436388B8E964A4CB62F6"/>
          </w:pPr>
          <w:r>
            <w:t>Wednesday</w:t>
          </w:r>
        </w:p>
      </w:docPartBody>
    </w:docPart>
    <w:docPart>
      <w:docPartPr>
        <w:name w:val="F265B9CDFF534412BF4ADEEF73880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80E7C3-EC7F-4C89-8D94-158F20190A67}"/>
      </w:docPartPr>
      <w:docPartBody>
        <w:p w:rsidR="00000000" w:rsidRDefault="00000000">
          <w:pPr>
            <w:pStyle w:val="F265B9CDFF534412BF4ADEEF73880309"/>
          </w:pPr>
          <w:r>
            <w:t>Thursday</w:t>
          </w:r>
        </w:p>
      </w:docPartBody>
    </w:docPart>
    <w:docPart>
      <w:docPartPr>
        <w:name w:val="2E234F57F86646988A77AEAD432885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B1DB0-D553-4CF0-893A-863CE6410C5A}"/>
      </w:docPartPr>
      <w:docPartBody>
        <w:p w:rsidR="00000000" w:rsidRDefault="00000000">
          <w:pPr>
            <w:pStyle w:val="2E234F57F86646988A77AEAD432885D1"/>
          </w:pPr>
          <w:r>
            <w:t>Friday</w:t>
          </w:r>
        </w:p>
      </w:docPartBody>
    </w:docPart>
    <w:docPart>
      <w:docPartPr>
        <w:name w:val="51BF080D44C247FD837A9C9E63CAD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202BD6-D5F9-4E25-BA08-A05AF4373959}"/>
      </w:docPartPr>
      <w:docPartBody>
        <w:p w:rsidR="00000000" w:rsidRDefault="00000000">
          <w:pPr>
            <w:pStyle w:val="51BF080D44C247FD837A9C9E63CAD721"/>
          </w:pPr>
          <w:r>
            <w:t>Saturday</w:t>
          </w:r>
        </w:p>
      </w:docPartBody>
    </w:docPart>
    <w:docPart>
      <w:docPartPr>
        <w:name w:val="120EE9DAACB2490581E7E539584AF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20E9A-980F-4EFC-A5EC-D9ED8EA4B720}"/>
      </w:docPartPr>
      <w:docPartBody>
        <w:p w:rsidR="00000000" w:rsidRDefault="00000000">
          <w:pPr>
            <w:pStyle w:val="120EE9DAACB2490581E7E539584AF5CE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4651ED939509493DA5A30A60D41048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630E9F-B5C1-4080-B110-2182687BB040}"/>
      </w:docPartPr>
      <w:docPartBody>
        <w:p w:rsidR="00000000" w:rsidRDefault="00000000">
          <w:pPr>
            <w:pStyle w:val="4651ED939509493DA5A30A60D410480C"/>
          </w:pPr>
          <w:r>
            <w:t>Subtitle</w:t>
          </w:r>
        </w:p>
      </w:docPartBody>
    </w:docPart>
    <w:docPart>
      <w:docPartPr>
        <w:name w:val="7BF60A3B491B4231A8FA2611AFEED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F5A962-E7DD-40C3-86CB-6F7A67FD37BF}"/>
      </w:docPartPr>
      <w:docPartBody>
        <w:p w:rsidR="00000000" w:rsidRDefault="00000000">
          <w:pPr>
            <w:pStyle w:val="7BF60A3B491B4231A8FA2611AFEED73B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4EFC9F1F90A1442FB586B056256FE0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35E87-5AF4-4C84-96E4-19577B5FAF34}"/>
      </w:docPartPr>
      <w:docPartBody>
        <w:p w:rsidR="00000000" w:rsidRDefault="00000000">
          <w:pPr>
            <w:pStyle w:val="4EFC9F1F90A1442FB586B056256FE08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1C637C35C1984877924D81A4C3E3A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114CEA-9996-4204-B630-FFCD0A4606E7}"/>
      </w:docPartPr>
      <w:docPartBody>
        <w:p w:rsidR="00000000" w:rsidRDefault="00000000">
          <w:pPr>
            <w:pStyle w:val="1C637C35C1984877924D81A4C3E3A2BA"/>
          </w:pPr>
          <w:r>
            <w:t>Sunday</w:t>
          </w:r>
        </w:p>
      </w:docPartBody>
    </w:docPart>
    <w:docPart>
      <w:docPartPr>
        <w:name w:val="242D91352C7C403E8485052A6DE5F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596F4A-29D5-4C38-95B5-CF8798758E3A}"/>
      </w:docPartPr>
      <w:docPartBody>
        <w:p w:rsidR="00000000" w:rsidRDefault="00000000">
          <w:pPr>
            <w:pStyle w:val="242D91352C7C403E8485052A6DE5F7AA"/>
          </w:pPr>
          <w:r>
            <w:t>Monday</w:t>
          </w:r>
        </w:p>
      </w:docPartBody>
    </w:docPart>
    <w:docPart>
      <w:docPartPr>
        <w:name w:val="1DB5B0F11E714AFEB70D45B22E82EC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A1585F-C12C-4EBF-AAE0-1A2D65E991E4}"/>
      </w:docPartPr>
      <w:docPartBody>
        <w:p w:rsidR="00000000" w:rsidRDefault="00000000">
          <w:pPr>
            <w:pStyle w:val="1DB5B0F11E714AFEB70D45B22E82EC9D"/>
          </w:pPr>
          <w:r>
            <w:t>Tuesday</w:t>
          </w:r>
        </w:p>
      </w:docPartBody>
    </w:docPart>
    <w:docPart>
      <w:docPartPr>
        <w:name w:val="92192DB5221B414FA79C8EA7F9E19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4457C1-2934-4051-97D7-D008C0B94BC1}"/>
      </w:docPartPr>
      <w:docPartBody>
        <w:p w:rsidR="00000000" w:rsidRDefault="00000000">
          <w:pPr>
            <w:pStyle w:val="92192DB5221B414FA79C8EA7F9E19C67"/>
          </w:pPr>
          <w:r>
            <w:t>Wednesday</w:t>
          </w:r>
        </w:p>
      </w:docPartBody>
    </w:docPart>
    <w:docPart>
      <w:docPartPr>
        <w:name w:val="2988FB49A4D4448CACFE3051367CC2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2A3F9-9180-4475-9056-5063BA209236}"/>
      </w:docPartPr>
      <w:docPartBody>
        <w:p w:rsidR="00000000" w:rsidRDefault="00000000">
          <w:pPr>
            <w:pStyle w:val="2988FB49A4D4448CACFE3051367CC2C3"/>
          </w:pPr>
          <w:r>
            <w:t>Thursday</w:t>
          </w:r>
        </w:p>
      </w:docPartBody>
    </w:docPart>
    <w:docPart>
      <w:docPartPr>
        <w:name w:val="2343C0C0664C4DFC914D8DE3DD16F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809C9E-C8DF-4361-B1CA-B0FF35B640A2}"/>
      </w:docPartPr>
      <w:docPartBody>
        <w:p w:rsidR="00000000" w:rsidRDefault="00000000">
          <w:pPr>
            <w:pStyle w:val="2343C0C0664C4DFC914D8DE3DD16FEA3"/>
          </w:pPr>
          <w:r>
            <w:t>Friday</w:t>
          </w:r>
        </w:p>
      </w:docPartBody>
    </w:docPart>
    <w:docPart>
      <w:docPartPr>
        <w:name w:val="D51F7AE037664A5BA949C897FAC2D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3EB450-3275-4A71-B165-E3982AB80816}"/>
      </w:docPartPr>
      <w:docPartBody>
        <w:p w:rsidR="00000000" w:rsidRDefault="00000000">
          <w:pPr>
            <w:pStyle w:val="D51F7AE037664A5BA949C897FAC2D9FA"/>
          </w:pPr>
          <w:r>
            <w:t>Saturday</w:t>
          </w:r>
        </w:p>
      </w:docPartBody>
    </w:docPart>
    <w:docPart>
      <w:docPartPr>
        <w:name w:val="A059A0A2BA62417391858CA8EB9EF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913621-9975-4546-844A-9A0BEE60E943}"/>
      </w:docPartPr>
      <w:docPartBody>
        <w:p w:rsidR="00000000" w:rsidRDefault="00000000">
          <w:pPr>
            <w:pStyle w:val="A059A0A2BA62417391858CA8EB9EFDE6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A488EDDAE5AB4BBE8FB4D1FD0ED726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A14A4F-1C11-4C7C-9880-0BC894156932}"/>
      </w:docPartPr>
      <w:docPartBody>
        <w:p w:rsidR="00000000" w:rsidRDefault="00000000">
          <w:pPr>
            <w:pStyle w:val="A488EDDAE5AB4BBE8FB4D1FD0ED72696"/>
          </w:pPr>
          <w:r>
            <w:t>Subtitle</w:t>
          </w:r>
        </w:p>
      </w:docPartBody>
    </w:docPart>
    <w:docPart>
      <w:docPartPr>
        <w:name w:val="F97E24E955B14BD9AE9D71FACC23EB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2901A-F83E-4FD5-9FED-EC4FB51A74C0}"/>
      </w:docPartPr>
      <w:docPartBody>
        <w:p w:rsidR="00000000" w:rsidRDefault="00000000">
          <w:pPr>
            <w:pStyle w:val="F97E24E955B14BD9AE9D71FACC23EBB3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74A670D6BAA4604AFA350566D026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0815AB-742B-4178-B17C-03A691FF8BDF}"/>
      </w:docPartPr>
      <w:docPartBody>
        <w:p w:rsidR="00000000" w:rsidRDefault="00000000">
          <w:pPr>
            <w:pStyle w:val="F74A670D6BAA4604AFA350566D02665C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77D8002786EC43498ADD90DE25843B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E49544-108D-4832-A8AF-7FF96D097260}"/>
      </w:docPartPr>
      <w:docPartBody>
        <w:p w:rsidR="00000000" w:rsidRDefault="00000000">
          <w:pPr>
            <w:pStyle w:val="77D8002786EC43498ADD90DE25843BF6"/>
          </w:pPr>
          <w:r>
            <w:t>Sunday</w:t>
          </w:r>
        </w:p>
      </w:docPartBody>
    </w:docPart>
    <w:docPart>
      <w:docPartPr>
        <w:name w:val="B2D316ED0901408D8B01CF934E009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61CCB8-F19E-426A-99EF-203A76908ABA}"/>
      </w:docPartPr>
      <w:docPartBody>
        <w:p w:rsidR="00000000" w:rsidRDefault="00000000">
          <w:pPr>
            <w:pStyle w:val="B2D316ED0901408D8B01CF934E00964B"/>
          </w:pPr>
          <w:r>
            <w:t>Monday</w:t>
          </w:r>
        </w:p>
      </w:docPartBody>
    </w:docPart>
    <w:docPart>
      <w:docPartPr>
        <w:name w:val="22AAA01CB273459B8FA8C90C42A30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A4ED2-00D6-42F9-B41B-C90CF845555E}"/>
      </w:docPartPr>
      <w:docPartBody>
        <w:p w:rsidR="00000000" w:rsidRDefault="00000000">
          <w:pPr>
            <w:pStyle w:val="22AAA01CB273459B8FA8C90C42A30E04"/>
          </w:pPr>
          <w:r>
            <w:t>Tuesday</w:t>
          </w:r>
        </w:p>
      </w:docPartBody>
    </w:docPart>
    <w:docPart>
      <w:docPartPr>
        <w:name w:val="EE65B90070B34EF1B3992603430C86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BCE505-AB0F-49B9-9DC6-D3B0DEE6AA0B}"/>
      </w:docPartPr>
      <w:docPartBody>
        <w:p w:rsidR="00000000" w:rsidRDefault="00000000">
          <w:pPr>
            <w:pStyle w:val="EE65B90070B34EF1B3992603430C8646"/>
          </w:pPr>
          <w:r>
            <w:t>Wednesday</w:t>
          </w:r>
        </w:p>
      </w:docPartBody>
    </w:docPart>
    <w:docPart>
      <w:docPartPr>
        <w:name w:val="6F76BCFF981C41BC8A7A49896A632F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3B210F-EFDA-4E8F-B0AD-920D3AAADA0E}"/>
      </w:docPartPr>
      <w:docPartBody>
        <w:p w:rsidR="00000000" w:rsidRDefault="00000000">
          <w:pPr>
            <w:pStyle w:val="6F76BCFF981C41BC8A7A49896A632FD6"/>
          </w:pPr>
          <w:r>
            <w:t>Thursday</w:t>
          </w:r>
        </w:p>
      </w:docPartBody>
    </w:docPart>
    <w:docPart>
      <w:docPartPr>
        <w:name w:val="5E1EDA6D1A2F400AAD25A75043EC6D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574916-394C-4559-8B2E-5D2E43F28619}"/>
      </w:docPartPr>
      <w:docPartBody>
        <w:p w:rsidR="00000000" w:rsidRDefault="00000000">
          <w:pPr>
            <w:pStyle w:val="5E1EDA6D1A2F400AAD25A75043EC6D50"/>
          </w:pPr>
          <w:r>
            <w:t>Friday</w:t>
          </w:r>
        </w:p>
      </w:docPartBody>
    </w:docPart>
    <w:docPart>
      <w:docPartPr>
        <w:name w:val="CA53C2FA9509417FA9B4A666F2AA6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05BFB2-CBF9-4C34-8492-0742B79950E0}"/>
      </w:docPartPr>
      <w:docPartBody>
        <w:p w:rsidR="00000000" w:rsidRDefault="00000000">
          <w:pPr>
            <w:pStyle w:val="CA53C2FA9509417FA9B4A666F2AA68CA"/>
          </w:pPr>
          <w:r>
            <w:t>Saturday</w:t>
          </w:r>
        </w:p>
      </w:docPartBody>
    </w:docPart>
    <w:docPart>
      <w:docPartPr>
        <w:name w:val="9C0B8D25D2E84AADB915C0E0BB6C5A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383DA3-58BF-4EC1-A8F2-C24E6F4848BF}"/>
      </w:docPartPr>
      <w:docPartBody>
        <w:p w:rsidR="00000000" w:rsidRDefault="00000000">
          <w:pPr>
            <w:pStyle w:val="9C0B8D25D2E84AADB915C0E0BB6C5A9F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A8A4307B7DFE41679E85E043A7DFA7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26042-3305-440B-8AF8-E43725F59449}"/>
      </w:docPartPr>
      <w:docPartBody>
        <w:p w:rsidR="00000000" w:rsidRDefault="00000000">
          <w:pPr>
            <w:pStyle w:val="A8A4307B7DFE41679E85E043A7DFA7F5"/>
          </w:pPr>
          <w:r>
            <w:t>Subtitle</w:t>
          </w:r>
        </w:p>
      </w:docPartBody>
    </w:docPart>
    <w:docPart>
      <w:docPartPr>
        <w:name w:val="E62F85C4390B4EA7B9822E8AAE647C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EE4B9-3412-4712-B3BA-DCD498F36F22}"/>
      </w:docPartPr>
      <w:docPartBody>
        <w:p w:rsidR="00000000" w:rsidRDefault="00000000">
          <w:pPr>
            <w:pStyle w:val="E62F85C4390B4EA7B9822E8AAE647C88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2DF1559C8C8245B49B9A067D2D04F1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7EC6E-80DA-4011-8874-38D7C639C44D}"/>
      </w:docPartPr>
      <w:docPartBody>
        <w:p w:rsidR="00000000" w:rsidRDefault="00000000">
          <w:pPr>
            <w:pStyle w:val="2DF1559C8C8245B49B9A067D2D04F1BB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2FB2E05939B94C8BAFF12C9E099DB0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1CB16-3331-47B8-A93D-BAA60042163D}"/>
      </w:docPartPr>
      <w:docPartBody>
        <w:p w:rsidR="00000000" w:rsidRDefault="00000000">
          <w:pPr>
            <w:pStyle w:val="2FB2E05939B94C8BAFF12C9E099DB09C"/>
          </w:pPr>
          <w:r>
            <w:t>Sunday</w:t>
          </w:r>
        </w:p>
      </w:docPartBody>
    </w:docPart>
    <w:docPart>
      <w:docPartPr>
        <w:name w:val="EF12591AD65E4BC9A05142EE5F8510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9DCCC-3E0C-4716-9382-3B74C9284073}"/>
      </w:docPartPr>
      <w:docPartBody>
        <w:p w:rsidR="00000000" w:rsidRDefault="00000000">
          <w:pPr>
            <w:pStyle w:val="EF12591AD65E4BC9A05142EE5F85108A"/>
          </w:pPr>
          <w:r>
            <w:t>Monday</w:t>
          </w:r>
        </w:p>
      </w:docPartBody>
    </w:docPart>
    <w:docPart>
      <w:docPartPr>
        <w:name w:val="F8685078E1D847E1BBF0B24E1FEB6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1183A-339F-4E78-A158-B1F9D9350CA4}"/>
      </w:docPartPr>
      <w:docPartBody>
        <w:p w:rsidR="00000000" w:rsidRDefault="00000000">
          <w:pPr>
            <w:pStyle w:val="F8685078E1D847E1BBF0B24E1FEB6053"/>
          </w:pPr>
          <w:r>
            <w:t>Tuesday</w:t>
          </w:r>
        </w:p>
      </w:docPartBody>
    </w:docPart>
    <w:docPart>
      <w:docPartPr>
        <w:name w:val="0A94B4E79352443B9EDCBFC046523B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8F2C1-C69A-4CE0-A37A-F1DE25E7F009}"/>
      </w:docPartPr>
      <w:docPartBody>
        <w:p w:rsidR="00000000" w:rsidRDefault="00000000">
          <w:pPr>
            <w:pStyle w:val="0A94B4E79352443B9EDCBFC046523B7B"/>
          </w:pPr>
          <w:r>
            <w:t>Wednesday</w:t>
          </w:r>
        </w:p>
      </w:docPartBody>
    </w:docPart>
    <w:docPart>
      <w:docPartPr>
        <w:name w:val="7D77865F0A6D43CAA5C7DA03B2950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44EBEC-6A06-4CF5-9D92-FC317C29F089}"/>
      </w:docPartPr>
      <w:docPartBody>
        <w:p w:rsidR="00000000" w:rsidRDefault="00000000">
          <w:pPr>
            <w:pStyle w:val="7D77865F0A6D43CAA5C7DA03B29504B6"/>
          </w:pPr>
          <w:r>
            <w:t>Thursday</w:t>
          </w:r>
        </w:p>
      </w:docPartBody>
    </w:docPart>
    <w:docPart>
      <w:docPartPr>
        <w:name w:val="6FFD5FAC17B747BBAC3C2A42E8BBD6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8F2AE9-B36A-4DAA-A6BC-39D26580BEC4}"/>
      </w:docPartPr>
      <w:docPartBody>
        <w:p w:rsidR="00000000" w:rsidRDefault="00000000">
          <w:pPr>
            <w:pStyle w:val="6FFD5FAC17B747BBAC3C2A42E8BBD652"/>
          </w:pPr>
          <w:r>
            <w:t>Friday</w:t>
          </w:r>
        </w:p>
      </w:docPartBody>
    </w:docPart>
    <w:docPart>
      <w:docPartPr>
        <w:name w:val="07CA6DD58FF2410E8F8BFF28FB664A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E093-182B-4893-A37A-0B73F41B5A4C}"/>
      </w:docPartPr>
      <w:docPartBody>
        <w:p w:rsidR="00000000" w:rsidRDefault="00000000">
          <w:pPr>
            <w:pStyle w:val="07CA6DD58FF2410E8F8BFF28FB664A54"/>
          </w:pPr>
          <w:r>
            <w:t>Saturday</w:t>
          </w:r>
        </w:p>
      </w:docPartBody>
    </w:docPart>
    <w:docPart>
      <w:docPartPr>
        <w:name w:val="3F553C7F901346E1A3B1CFB6019A93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8F7DF-800E-4210-ADEA-5835936CE486}"/>
      </w:docPartPr>
      <w:docPartBody>
        <w:p w:rsidR="00000000" w:rsidRDefault="00000000">
          <w:pPr>
            <w:pStyle w:val="3F553C7F901346E1A3B1CFB6019A936A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8934E4F44FD4B6DBAEA231065FBAA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65909-A0DB-4D24-B627-BEC5A191FBAE}"/>
      </w:docPartPr>
      <w:docPartBody>
        <w:p w:rsidR="00000000" w:rsidRDefault="00000000">
          <w:pPr>
            <w:pStyle w:val="C8934E4F44FD4B6DBAEA231065FBAAF5"/>
          </w:pPr>
          <w:r>
            <w:t>Subtitle</w:t>
          </w:r>
        </w:p>
      </w:docPartBody>
    </w:docPart>
    <w:docPart>
      <w:docPartPr>
        <w:name w:val="8CBB8FA4C7E7422D804A46BC82F13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D80E6B-3A04-49C3-80CD-64369472C5CD}"/>
      </w:docPartPr>
      <w:docPartBody>
        <w:p w:rsidR="00000000" w:rsidRDefault="00000000">
          <w:pPr>
            <w:pStyle w:val="8CBB8FA4C7E7422D804A46BC82F136D5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9E7468B009E1425B97DA900AB62B4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923AB-FE1C-470B-B3FB-A64C2FE0F08B}"/>
      </w:docPartPr>
      <w:docPartBody>
        <w:p w:rsidR="00000000" w:rsidRDefault="00000000">
          <w:pPr>
            <w:pStyle w:val="9E7468B009E1425B97DA900AB62B452D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12F19C10870D45F9BC589540B79B51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6DB9B-BFE8-4CFC-B974-6A57B3F2B6FF}"/>
      </w:docPartPr>
      <w:docPartBody>
        <w:p w:rsidR="00000000" w:rsidRDefault="00000000">
          <w:pPr>
            <w:pStyle w:val="12F19C10870D45F9BC589540B79B5143"/>
          </w:pPr>
          <w:r>
            <w:t>Sunday</w:t>
          </w:r>
        </w:p>
      </w:docPartBody>
    </w:docPart>
    <w:docPart>
      <w:docPartPr>
        <w:name w:val="C1EE4D35994B486BAA8CACEDF64A8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D1B59-0D5C-48C2-94B4-89F525105FDC}"/>
      </w:docPartPr>
      <w:docPartBody>
        <w:p w:rsidR="00000000" w:rsidRDefault="00000000">
          <w:pPr>
            <w:pStyle w:val="C1EE4D35994B486BAA8CACEDF64A86D1"/>
          </w:pPr>
          <w:r>
            <w:t>Monday</w:t>
          </w:r>
        </w:p>
      </w:docPartBody>
    </w:docPart>
    <w:docPart>
      <w:docPartPr>
        <w:name w:val="6D0BA5857ED64B09AC3620406B017A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022C41-DACB-4470-A823-059216E4700E}"/>
      </w:docPartPr>
      <w:docPartBody>
        <w:p w:rsidR="00000000" w:rsidRDefault="00000000">
          <w:pPr>
            <w:pStyle w:val="6D0BA5857ED64B09AC3620406B017A35"/>
          </w:pPr>
          <w:r>
            <w:t>Tuesday</w:t>
          </w:r>
        </w:p>
      </w:docPartBody>
    </w:docPart>
    <w:docPart>
      <w:docPartPr>
        <w:name w:val="061E471757914CDBA9ACBDA677D47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AF32BF-396C-4887-A625-D19D9B3301B3}"/>
      </w:docPartPr>
      <w:docPartBody>
        <w:p w:rsidR="00000000" w:rsidRDefault="00000000">
          <w:pPr>
            <w:pStyle w:val="061E471757914CDBA9ACBDA677D475CA"/>
          </w:pPr>
          <w:r>
            <w:t>Wednesday</w:t>
          </w:r>
        </w:p>
      </w:docPartBody>
    </w:docPart>
    <w:docPart>
      <w:docPartPr>
        <w:name w:val="53692A52165A429D8A2F381861336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C01DA-E4F9-492A-9FF4-90BC145D2449}"/>
      </w:docPartPr>
      <w:docPartBody>
        <w:p w:rsidR="00000000" w:rsidRDefault="00000000">
          <w:pPr>
            <w:pStyle w:val="53692A52165A429D8A2F381861336B59"/>
          </w:pPr>
          <w:r>
            <w:t>Thursday</w:t>
          </w:r>
        </w:p>
      </w:docPartBody>
    </w:docPart>
    <w:docPart>
      <w:docPartPr>
        <w:name w:val="14376AE17171431C901B1C27CB366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A63AF9-8E67-4240-944A-90180D572016}"/>
      </w:docPartPr>
      <w:docPartBody>
        <w:p w:rsidR="00000000" w:rsidRDefault="00000000">
          <w:pPr>
            <w:pStyle w:val="14376AE17171431C901B1C27CB366AF6"/>
          </w:pPr>
          <w:r>
            <w:t>Friday</w:t>
          </w:r>
        </w:p>
      </w:docPartBody>
    </w:docPart>
    <w:docPart>
      <w:docPartPr>
        <w:name w:val="96C5E813D6894C06A10A4F5CBD52FE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21FBBF-B683-4F24-B678-75CA5E1085F0}"/>
      </w:docPartPr>
      <w:docPartBody>
        <w:p w:rsidR="00000000" w:rsidRDefault="00000000">
          <w:pPr>
            <w:pStyle w:val="96C5E813D6894C06A10A4F5CBD52FED5"/>
          </w:pPr>
          <w:r>
            <w:t>Saturday</w:t>
          </w:r>
        </w:p>
      </w:docPartBody>
    </w:docPart>
    <w:docPart>
      <w:docPartPr>
        <w:name w:val="BB20F5A03BE0453A8AD791193A5B23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0FF49-F298-4D20-B330-B29380DCA788}"/>
      </w:docPartPr>
      <w:docPartBody>
        <w:p w:rsidR="00000000" w:rsidRDefault="00000000">
          <w:pPr>
            <w:pStyle w:val="BB20F5A03BE0453A8AD791193A5B2381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AF53F904D5D0414793B004E2AA7AB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98AC7-6897-4470-843F-2B8894D303CE}"/>
      </w:docPartPr>
      <w:docPartBody>
        <w:p w:rsidR="00000000" w:rsidRDefault="00000000">
          <w:pPr>
            <w:pStyle w:val="AF53F904D5D0414793B004E2AA7AB8EE"/>
          </w:pPr>
          <w:r>
            <w:t>Subtitle</w:t>
          </w:r>
        </w:p>
      </w:docPartBody>
    </w:docPart>
    <w:docPart>
      <w:docPartPr>
        <w:name w:val="3EB23443F8184237BEEF9D4C9434B4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EE98C-B757-4307-B994-B7317E0DE9E8}"/>
      </w:docPartPr>
      <w:docPartBody>
        <w:p w:rsidR="00000000" w:rsidRDefault="00000000">
          <w:pPr>
            <w:pStyle w:val="3EB23443F8184237BEEF9D4C9434B46B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B6965EA43A014C76A5766688FC14B6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8C62CE-9B55-47FB-980B-0D27EAA6165B}"/>
      </w:docPartPr>
      <w:docPartBody>
        <w:p w:rsidR="00000000" w:rsidRDefault="00000000">
          <w:pPr>
            <w:pStyle w:val="B6965EA43A014C76A5766688FC14B62D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5471026756944EAF8E07A8BBE55EA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17C8B6-7C6B-46AA-A48B-0EAAF534A8F0}"/>
      </w:docPartPr>
      <w:docPartBody>
        <w:p w:rsidR="00000000" w:rsidRDefault="00000000">
          <w:pPr>
            <w:pStyle w:val="5471026756944EAF8E07A8BBE55EAD0D"/>
          </w:pPr>
          <w:r>
            <w:t>Sunday</w:t>
          </w:r>
        </w:p>
      </w:docPartBody>
    </w:docPart>
    <w:docPart>
      <w:docPartPr>
        <w:name w:val="BC7E62B18D2C4217AF692D02CD2BA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01EEB8-5B29-4B47-96A1-A6CD0C092CD6}"/>
      </w:docPartPr>
      <w:docPartBody>
        <w:p w:rsidR="00000000" w:rsidRDefault="00000000">
          <w:pPr>
            <w:pStyle w:val="BC7E62B18D2C4217AF692D02CD2BAEE2"/>
          </w:pPr>
          <w:r>
            <w:t>Monday</w:t>
          </w:r>
        </w:p>
      </w:docPartBody>
    </w:docPart>
    <w:docPart>
      <w:docPartPr>
        <w:name w:val="8BAD63606CB5483FA18888FEAC788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663FF-57D3-485A-BFF6-E93978E07EBC}"/>
      </w:docPartPr>
      <w:docPartBody>
        <w:p w:rsidR="00000000" w:rsidRDefault="00000000">
          <w:pPr>
            <w:pStyle w:val="8BAD63606CB5483FA18888FEAC7886B8"/>
          </w:pPr>
          <w:r>
            <w:t>Tuesday</w:t>
          </w:r>
        </w:p>
      </w:docPartBody>
    </w:docPart>
    <w:docPart>
      <w:docPartPr>
        <w:name w:val="EBC78FE49AE54208A5B963BED12493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36FB9F-DD9A-4CD6-87BC-A48FFF305C75}"/>
      </w:docPartPr>
      <w:docPartBody>
        <w:p w:rsidR="00000000" w:rsidRDefault="00000000">
          <w:pPr>
            <w:pStyle w:val="EBC78FE49AE54208A5B963BED12493C6"/>
          </w:pPr>
          <w:r>
            <w:t>Wednesday</w:t>
          </w:r>
        </w:p>
      </w:docPartBody>
    </w:docPart>
    <w:docPart>
      <w:docPartPr>
        <w:name w:val="C0654BC5D60A44699F30805BE5F23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46A382-EAA2-4A5C-9D27-5393D7782380}"/>
      </w:docPartPr>
      <w:docPartBody>
        <w:p w:rsidR="00000000" w:rsidRDefault="00000000">
          <w:pPr>
            <w:pStyle w:val="C0654BC5D60A44699F30805BE5F23853"/>
          </w:pPr>
          <w:r>
            <w:t>Thursday</w:t>
          </w:r>
        </w:p>
      </w:docPartBody>
    </w:docPart>
    <w:docPart>
      <w:docPartPr>
        <w:name w:val="07E842FD27FD477FB5688B5F171BAF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7B191-65EC-49A5-A2B8-A8B6C0325BB5}"/>
      </w:docPartPr>
      <w:docPartBody>
        <w:p w:rsidR="00000000" w:rsidRDefault="00000000">
          <w:pPr>
            <w:pStyle w:val="07E842FD27FD477FB5688B5F171BAFD3"/>
          </w:pPr>
          <w:r>
            <w:t>Friday</w:t>
          </w:r>
        </w:p>
      </w:docPartBody>
    </w:docPart>
    <w:docPart>
      <w:docPartPr>
        <w:name w:val="293E77E92B17494287F8799C64C5A8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84414-1030-4539-9109-72C202977647}"/>
      </w:docPartPr>
      <w:docPartBody>
        <w:p w:rsidR="00000000" w:rsidRDefault="00000000">
          <w:pPr>
            <w:pStyle w:val="293E77E92B17494287F8799C64C5A899"/>
          </w:pPr>
          <w:r>
            <w:t>Saturday</w:t>
          </w:r>
        </w:p>
      </w:docPartBody>
    </w:docPart>
    <w:docPart>
      <w:docPartPr>
        <w:name w:val="E07689C84B6F4CFE9F5FB497C2650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ED11B-7F25-4E3D-9C62-D1D3BC344CAF}"/>
      </w:docPartPr>
      <w:docPartBody>
        <w:p w:rsidR="00000000" w:rsidRDefault="00000000">
          <w:pPr>
            <w:pStyle w:val="E07689C84B6F4CFE9F5FB497C2650EEA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97189A6C76254D689F7A7E3167DA02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76E49B-6BE3-4FA2-8646-D4117DDA16CB}"/>
      </w:docPartPr>
      <w:docPartBody>
        <w:p w:rsidR="00000000" w:rsidRDefault="00000000">
          <w:pPr>
            <w:pStyle w:val="97189A6C76254D689F7A7E3167DA029D"/>
          </w:pPr>
          <w:r>
            <w:t>Subtitle</w:t>
          </w:r>
        </w:p>
      </w:docPartBody>
    </w:docPart>
    <w:docPart>
      <w:docPartPr>
        <w:name w:val="DC67CEEB9B18461790FDFDFC443A6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EE4AC-1CB2-40B8-8106-E7F30A5AB4B6}"/>
      </w:docPartPr>
      <w:docPartBody>
        <w:p w:rsidR="00000000" w:rsidRDefault="00000000">
          <w:pPr>
            <w:pStyle w:val="DC67CEEB9B18461790FDFDFC443A6AE3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FF1A2DA71A914BF5819BDCB32A2243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35DC8-F3AE-4A4F-A9B8-D5809563DEA1}"/>
      </w:docPartPr>
      <w:docPartBody>
        <w:p w:rsidR="00000000" w:rsidRDefault="00000000">
          <w:pPr>
            <w:pStyle w:val="FF1A2DA71A914BF5819BDCB32A22434D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1FB15CE5EFCA4DE3AB633C6414FD6D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5B56D-CF3C-4EB8-ACD5-C610B4F9B759}"/>
      </w:docPartPr>
      <w:docPartBody>
        <w:p w:rsidR="00000000" w:rsidRDefault="00000000">
          <w:pPr>
            <w:pStyle w:val="1FB15CE5EFCA4DE3AB633C6414FD6D27"/>
          </w:pPr>
          <w:r>
            <w:t>Sunday</w:t>
          </w:r>
        </w:p>
      </w:docPartBody>
    </w:docPart>
    <w:docPart>
      <w:docPartPr>
        <w:name w:val="99A43B070221426989997A38C67FD8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E39AC-1B1E-415C-939A-7E67623044F6}"/>
      </w:docPartPr>
      <w:docPartBody>
        <w:p w:rsidR="00000000" w:rsidRDefault="00000000">
          <w:pPr>
            <w:pStyle w:val="99A43B070221426989997A38C67FD8DF"/>
          </w:pPr>
          <w:r>
            <w:t>Monday</w:t>
          </w:r>
        </w:p>
      </w:docPartBody>
    </w:docPart>
    <w:docPart>
      <w:docPartPr>
        <w:name w:val="F57CF03557084DEBA7CAEDD5D7B15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691572-E6AD-4543-BAD3-25907C6665EE}"/>
      </w:docPartPr>
      <w:docPartBody>
        <w:p w:rsidR="00000000" w:rsidRDefault="00000000">
          <w:pPr>
            <w:pStyle w:val="F57CF03557084DEBA7CAEDD5D7B15E50"/>
          </w:pPr>
          <w:r>
            <w:t>Tuesday</w:t>
          </w:r>
        </w:p>
      </w:docPartBody>
    </w:docPart>
    <w:docPart>
      <w:docPartPr>
        <w:name w:val="ACE95014D7104A8491C4C504F29DB2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31CF7-E5EF-4983-8742-EF3BFDF3E166}"/>
      </w:docPartPr>
      <w:docPartBody>
        <w:p w:rsidR="00000000" w:rsidRDefault="00000000">
          <w:pPr>
            <w:pStyle w:val="ACE95014D7104A8491C4C504F29DB210"/>
          </w:pPr>
          <w:r>
            <w:t>Wednesday</w:t>
          </w:r>
        </w:p>
      </w:docPartBody>
    </w:docPart>
    <w:docPart>
      <w:docPartPr>
        <w:name w:val="BCF2C8F5DEF948C3A7470784C9530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1F66B-493F-419E-8476-D731C3F60AD8}"/>
      </w:docPartPr>
      <w:docPartBody>
        <w:p w:rsidR="00000000" w:rsidRDefault="00000000">
          <w:pPr>
            <w:pStyle w:val="BCF2C8F5DEF948C3A7470784C9530FAA"/>
          </w:pPr>
          <w:r>
            <w:t>Thursday</w:t>
          </w:r>
        </w:p>
      </w:docPartBody>
    </w:docPart>
    <w:docPart>
      <w:docPartPr>
        <w:name w:val="363ADEE103D249959B09948191723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E8D0C-A153-4562-B436-4C69CA71E727}"/>
      </w:docPartPr>
      <w:docPartBody>
        <w:p w:rsidR="00000000" w:rsidRDefault="00000000">
          <w:pPr>
            <w:pStyle w:val="363ADEE103D249959B099481917239DE"/>
          </w:pPr>
          <w:r>
            <w:t>Friday</w:t>
          </w:r>
        </w:p>
      </w:docPartBody>
    </w:docPart>
    <w:docPart>
      <w:docPartPr>
        <w:name w:val="C1816ABD48AD497F96A0E982686F5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D040F-5EFE-4D5F-B480-2576AD36A14B}"/>
      </w:docPartPr>
      <w:docPartBody>
        <w:p w:rsidR="00000000" w:rsidRDefault="00000000">
          <w:pPr>
            <w:pStyle w:val="C1816ABD48AD497F96A0E982686F5A59"/>
          </w:pPr>
          <w:r>
            <w:t>Saturday</w:t>
          </w:r>
        </w:p>
      </w:docPartBody>
    </w:docPart>
    <w:docPart>
      <w:docPartPr>
        <w:name w:val="99C7D3025C0F4047AD1CF42BC135B2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1AF4A-4E71-4E35-A087-F6A6EBD94968}"/>
      </w:docPartPr>
      <w:docPartBody>
        <w:p w:rsidR="00000000" w:rsidRDefault="00000000">
          <w:pPr>
            <w:pStyle w:val="99C7D3025C0F4047AD1CF42BC135B215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6401CD676E354549835727DA174010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2B328-291F-4FBA-AED9-E143F1E6249E}"/>
      </w:docPartPr>
      <w:docPartBody>
        <w:p w:rsidR="00000000" w:rsidRDefault="00000000">
          <w:pPr>
            <w:pStyle w:val="6401CD676E354549835727DA17401084"/>
          </w:pPr>
          <w:r>
            <w:t>Subtitle</w:t>
          </w:r>
        </w:p>
      </w:docPartBody>
    </w:docPart>
    <w:docPart>
      <w:docPartPr>
        <w:name w:val="9520256C726F431690271C5B05A870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270F14-A113-4AF7-9E0E-2B1DFE6BCA64}"/>
      </w:docPartPr>
      <w:docPartBody>
        <w:p w:rsidR="00000000" w:rsidRDefault="00000000">
          <w:pPr>
            <w:pStyle w:val="9520256C726F431690271C5B05A87033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E3DFA15ACCBD450E8821D75CFB5D3E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72292-FEF7-4C16-944C-017B084DE079}"/>
      </w:docPartPr>
      <w:docPartBody>
        <w:p w:rsidR="00000000" w:rsidRDefault="00000000">
          <w:pPr>
            <w:pStyle w:val="E3DFA15ACCBD450E8821D75CFB5D3EAE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66BCA3ED103C45DC8AC7C75C361CA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E9C8E-00E0-4631-A220-FCD44895B411}"/>
      </w:docPartPr>
      <w:docPartBody>
        <w:p w:rsidR="00000000" w:rsidRDefault="00000000">
          <w:pPr>
            <w:pStyle w:val="66BCA3ED103C45DC8AC7C75C361CA7B0"/>
          </w:pPr>
          <w:r>
            <w:t>Sunday</w:t>
          </w:r>
        </w:p>
      </w:docPartBody>
    </w:docPart>
    <w:docPart>
      <w:docPartPr>
        <w:name w:val="2034C9887DE74453AC5222B673A8D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4174C2-E9C7-4A17-A200-361F8DB69D07}"/>
      </w:docPartPr>
      <w:docPartBody>
        <w:p w:rsidR="00000000" w:rsidRDefault="00000000">
          <w:pPr>
            <w:pStyle w:val="2034C9887DE74453AC5222B673A8DFB1"/>
          </w:pPr>
          <w:r>
            <w:t>Monday</w:t>
          </w:r>
        </w:p>
      </w:docPartBody>
    </w:docPart>
    <w:docPart>
      <w:docPartPr>
        <w:name w:val="8B450120E2284B01A06953E425327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45AE72-C855-495A-A8AE-1110A6B45F47}"/>
      </w:docPartPr>
      <w:docPartBody>
        <w:p w:rsidR="00000000" w:rsidRDefault="00000000">
          <w:pPr>
            <w:pStyle w:val="8B450120E2284B01A06953E4253277E9"/>
          </w:pPr>
          <w:r>
            <w:t>Tuesday</w:t>
          </w:r>
        </w:p>
      </w:docPartBody>
    </w:docPart>
    <w:docPart>
      <w:docPartPr>
        <w:name w:val="CA550DC80EBA423986EAF55D5BC4F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7F2E34-34A4-4824-B98A-5B195AF46A01}"/>
      </w:docPartPr>
      <w:docPartBody>
        <w:p w:rsidR="00000000" w:rsidRDefault="00000000">
          <w:pPr>
            <w:pStyle w:val="CA550DC80EBA423986EAF55D5BC4F3C9"/>
          </w:pPr>
          <w:r>
            <w:t>Wednesday</w:t>
          </w:r>
        </w:p>
      </w:docPartBody>
    </w:docPart>
    <w:docPart>
      <w:docPartPr>
        <w:name w:val="912F794782CF456DBE3B8CB4C42569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FAE23-88F0-496F-8F39-3DE962368061}"/>
      </w:docPartPr>
      <w:docPartBody>
        <w:p w:rsidR="00000000" w:rsidRDefault="00000000">
          <w:pPr>
            <w:pStyle w:val="912F794782CF456DBE3B8CB4C4256922"/>
          </w:pPr>
          <w:r>
            <w:t>Thursday</w:t>
          </w:r>
        </w:p>
      </w:docPartBody>
    </w:docPart>
    <w:docPart>
      <w:docPartPr>
        <w:name w:val="AE552CCE6BC3465DA8E9341FF5FC3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A322BE-5183-4494-B007-AA47E3293FDF}"/>
      </w:docPartPr>
      <w:docPartBody>
        <w:p w:rsidR="00000000" w:rsidRDefault="00000000">
          <w:pPr>
            <w:pStyle w:val="AE552CCE6BC3465DA8E9341FF5FC35DD"/>
          </w:pPr>
          <w:r>
            <w:t>Friday</w:t>
          </w:r>
        </w:p>
      </w:docPartBody>
    </w:docPart>
    <w:docPart>
      <w:docPartPr>
        <w:name w:val="9DA8656715A64666B1CDDEB3EE611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CA4D6-70F3-49F9-9B5F-F4CFE7136D9D}"/>
      </w:docPartPr>
      <w:docPartBody>
        <w:p w:rsidR="00000000" w:rsidRDefault="00000000">
          <w:pPr>
            <w:pStyle w:val="9DA8656715A64666B1CDDEB3EE611462"/>
          </w:pPr>
          <w:r>
            <w:t>Saturday</w:t>
          </w:r>
        </w:p>
      </w:docPartBody>
    </w:docPart>
    <w:docPart>
      <w:docPartPr>
        <w:name w:val="84DF7EA3E0DD4CE380B412E19A896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BEDAE4-0E92-4518-9FE3-5B4FFA8F0F7E}"/>
      </w:docPartPr>
      <w:docPartBody>
        <w:p w:rsidR="00000000" w:rsidRDefault="00000000">
          <w:pPr>
            <w:pStyle w:val="84DF7EA3E0DD4CE380B412E19A89653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3F6C54674D22471284190B717CD065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935E85-BD6C-48E3-92D0-81BD1BDF4586}"/>
      </w:docPartPr>
      <w:docPartBody>
        <w:p w:rsidR="00000000" w:rsidRDefault="00000000">
          <w:pPr>
            <w:pStyle w:val="3F6C54674D22471284190B717CD0653E"/>
          </w:pPr>
          <w:r>
            <w:t>Subtitle</w:t>
          </w:r>
        </w:p>
      </w:docPartBody>
    </w:docPart>
    <w:docPart>
      <w:docPartPr>
        <w:name w:val="69504BD70BF0488D84D7C969D2D7D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C6EE7-EF83-48E1-8A95-D561630A6B95}"/>
      </w:docPartPr>
      <w:docPartBody>
        <w:p w:rsidR="00000000" w:rsidRDefault="00000000">
          <w:pPr>
            <w:pStyle w:val="69504BD70BF0488D84D7C969D2D7D28F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751194CE16424FD59DAD7ECF3CFCF8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9D66F-D2E0-4D2C-A587-A2CE9C205682}"/>
      </w:docPartPr>
      <w:docPartBody>
        <w:p w:rsidR="00000000" w:rsidRDefault="00000000">
          <w:pPr>
            <w:pStyle w:val="751194CE16424FD59DAD7ECF3CFCF870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C71C284B505942D5A2A3D8AD65EC3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EFA95-9CA5-4D8E-8F06-5E8B47E2C14A}"/>
      </w:docPartPr>
      <w:docPartBody>
        <w:p w:rsidR="00000000" w:rsidRDefault="00000000">
          <w:pPr>
            <w:pStyle w:val="C71C284B505942D5A2A3D8AD65EC333F"/>
          </w:pPr>
          <w:r>
            <w:t>Sunday</w:t>
          </w:r>
        </w:p>
      </w:docPartBody>
    </w:docPart>
    <w:docPart>
      <w:docPartPr>
        <w:name w:val="4655EF7BF0F54344A8861458A43D9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6D7DCB-A1D8-4FFE-9BD2-0779C6A8A92B}"/>
      </w:docPartPr>
      <w:docPartBody>
        <w:p w:rsidR="00000000" w:rsidRDefault="00000000">
          <w:pPr>
            <w:pStyle w:val="4655EF7BF0F54344A8861458A43D9FE7"/>
          </w:pPr>
          <w:r>
            <w:t>Monday</w:t>
          </w:r>
        </w:p>
      </w:docPartBody>
    </w:docPart>
    <w:docPart>
      <w:docPartPr>
        <w:name w:val="9DA51370C09A4761AE2719133F62A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E1A6F-C3B8-43D8-A6B9-D4B58ABF779F}"/>
      </w:docPartPr>
      <w:docPartBody>
        <w:p w:rsidR="00000000" w:rsidRDefault="00000000">
          <w:pPr>
            <w:pStyle w:val="9DA51370C09A4761AE2719133F62AF64"/>
          </w:pPr>
          <w:r>
            <w:t>Tuesday</w:t>
          </w:r>
        </w:p>
      </w:docPartBody>
    </w:docPart>
    <w:docPart>
      <w:docPartPr>
        <w:name w:val="BA5678A341464B7AA21D05C83E365E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8D48E-7F59-41E4-91ED-3E68345DF3E2}"/>
      </w:docPartPr>
      <w:docPartBody>
        <w:p w:rsidR="00000000" w:rsidRDefault="00000000">
          <w:pPr>
            <w:pStyle w:val="BA5678A341464B7AA21D05C83E365E4A"/>
          </w:pPr>
          <w:r>
            <w:t>Wednesday</w:t>
          </w:r>
        </w:p>
      </w:docPartBody>
    </w:docPart>
    <w:docPart>
      <w:docPartPr>
        <w:name w:val="AB468F85C8C4475D89464D0666FAD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B473FA-A8FE-415F-9C3E-F0733624A2DF}"/>
      </w:docPartPr>
      <w:docPartBody>
        <w:p w:rsidR="00000000" w:rsidRDefault="00000000">
          <w:pPr>
            <w:pStyle w:val="AB468F85C8C4475D89464D0666FAD088"/>
          </w:pPr>
          <w:r>
            <w:t>Thursday</w:t>
          </w:r>
        </w:p>
      </w:docPartBody>
    </w:docPart>
    <w:docPart>
      <w:docPartPr>
        <w:name w:val="49277D5375954798B6DBC09EFFC2B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EA83D-DAC5-407C-AAB9-91B25001DECF}"/>
      </w:docPartPr>
      <w:docPartBody>
        <w:p w:rsidR="00000000" w:rsidRDefault="00000000">
          <w:pPr>
            <w:pStyle w:val="49277D5375954798B6DBC09EFFC2B895"/>
          </w:pPr>
          <w:r>
            <w:t>Friday</w:t>
          </w:r>
        </w:p>
      </w:docPartBody>
    </w:docPart>
    <w:docPart>
      <w:docPartPr>
        <w:name w:val="E537D42688CA4534A0BBC414AA569D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5CB1EA-4E25-4DA3-9C89-82B2E2C3E266}"/>
      </w:docPartPr>
      <w:docPartBody>
        <w:p w:rsidR="00000000" w:rsidRDefault="00000000">
          <w:pPr>
            <w:pStyle w:val="E537D42688CA4534A0BBC414AA569DFD"/>
          </w:pPr>
          <w:r>
            <w:t>Saturday</w:t>
          </w:r>
        </w:p>
      </w:docPartBody>
    </w:docPart>
    <w:docPart>
      <w:docPartPr>
        <w:name w:val="3ED0A6928018477A94BB569BD72E88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F72284-988C-454C-AB72-2954FD518482}"/>
      </w:docPartPr>
      <w:docPartBody>
        <w:p w:rsidR="00000000" w:rsidRDefault="00000000">
          <w:pPr>
            <w:pStyle w:val="3ED0A6928018477A94BB569BD72E8885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  <w:docPart>
      <w:docPartPr>
        <w:name w:val="CD1AC70A789F4F8FB98740A9C65E4A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ACEFC-587C-4D0D-93B6-7E478637FC63}"/>
      </w:docPartPr>
      <w:docPartBody>
        <w:p w:rsidR="00000000" w:rsidRDefault="00000000">
          <w:pPr>
            <w:pStyle w:val="CD1AC70A789F4F8FB98740A9C65E4A45"/>
          </w:pPr>
          <w:r>
            <w:t>Subtitle</w:t>
          </w:r>
        </w:p>
      </w:docPartBody>
    </w:docPart>
    <w:docPart>
      <w:docPartPr>
        <w:name w:val="FCCD1593AA824309ACC9BD411F4476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63DFF-B27C-4DB0-8A44-AA13043447BC}"/>
      </w:docPartPr>
      <w:docPartBody>
        <w:p w:rsidR="00000000" w:rsidRDefault="00000000">
          <w:pPr>
            <w:pStyle w:val="FCCD1593AA824309ACC9BD411F44765A"/>
          </w:pPr>
          <w:r w:rsidRPr="003C08C2">
            <w:rPr>
              <w:b/>
            </w:rPr>
            <w:t>Title</w:t>
          </w:r>
        </w:p>
      </w:docPartBody>
    </w:docPart>
    <w:docPart>
      <w:docPartPr>
        <w:name w:val="C63DC3B95AFD4DDB8C5FEF1D50643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1571A-1B69-4F71-B2AE-2226D0B697F0}"/>
      </w:docPartPr>
      <w:docPartBody>
        <w:p w:rsidR="00000000" w:rsidRDefault="00000000">
          <w:pPr>
            <w:pStyle w:val="C63DC3B95AFD4DDB8C5FEF1D50643783"/>
          </w:pPr>
          <w:r w:rsidRPr="0045537C">
            <w:rPr>
              <w:b/>
            </w:rPr>
            <w:t>To get started right away, just click any placeholder text (such as this) and start typing to replace it with your own. Want to insert a picture from your files or add a shape? You got it! On the Insert tab of the ribbon, just tap the option you need.</w:t>
          </w:r>
        </w:p>
      </w:docPartBody>
    </w:docPart>
    <w:docPart>
      <w:docPartPr>
        <w:name w:val="3677A2AE23204282BBF777B154797E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2B79C-1FE0-4A79-A62F-BAC9EC91BFCB}"/>
      </w:docPartPr>
      <w:docPartBody>
        <w:p w:rsidR="00000000" w:rsidRDefault="00000000">
          <w:pPr>
            <w:pStyle w:val="3677A2AE23204282BBF777B154797EE2"/>
          </w:pPr>
          <w:r>
            <w:t>Sunday</w:t>
          </w:r>
        </w:p>
      </w:docPartBody>
    </w:docPart>
    <w:docPart>
      <w:docPartPr>
        <w:name w:val="BB41C98BC7824369A5EE5447F03B4A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6B2E5B-F448-437F-946B-4AA11C1B8C25}"/>
      </w:docPartPr>
      <w:docPartBody>
        <w:p w:rsidR="00000000" w:rsidRDefault="00000000">
          <w:pPr>
            <w:pStyle w:val="BB41C98BC7824369A5EE5447F03B4A41"/>
          </w:pPr>
          <w:r>
            <w:t>Monday</w:t>
          </w:r>
        </w:p>
      </w:docPartBody>
    </w:docPart>
    <w:docPart>
      <w:docPartPr>
        <w:name w:val="C3EB8C58341C4C549318A1C083FC2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A6EBB1-8AED-4C99-821D-B3B5EA15BE9B}"/>
      </w:docPartPr>
      <w:docPartBody>
        <w:p w:rsidR="00000000" w:rsidRDefault="00000000">
          <w:pPr>
            <w:pStyle w:val="C3EB8C58341C4C549318A1C083FC2A6D"/>
          </w:pPr>
          <w:r>
            <w:t>Tuesday</w:t>
          </w:r>
        </w:p>
      </w:docPartBody>
    </w:docPart>
    <w:docPart>
      <w:docPartPr>
        <w:name w:val="4FDE2F7B4F5A46618A25D56C9279B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FEE3D-785C-492F-A45F-BF8C07EF358C}"/>
      </w:docPartPr>
      <w:docPartBody>
        <w:p w:rsidR="00000000" w:rsidRDefault="00000000">
          <w:pPr>
            <w:pStyle w:val="4FDE2F7B4F5A46618A25D56C9279B3E7"/>
          </w:pPr>
          <w:r>
            <w:t>Wednesday</w:t>
          </w:r>
        </w:p>
      </w:docPartBody>
    </w:docPart>
    <w:docPart>
      <w:docPartPr>
        <w:name w:val="F475B13B1F95478EA939A82845EF49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FE81A3-DA88-4901-8643-0412269012F2}"/>
      </w:docPartPr>
      <w:docPartBody>
        <w:p w:rsidR="00000000" w:rsidRDefault="00000000">
          <w:pPr>
            <w:pStyle w:val="F475B13B1F95478EA939A82845EF49C1"/>
          </w:pPr>
          <w:r>
            <w:t>Thursday</w:t>
          </w:r>
        </w:p>
      </w:docPartBody>
    </w:docPart>
    <w:docPart>
      <w:docPartPr>
        <w:name w:val="49ABB9CA43C2428C848D01CFEB98F6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89741-D648-4727-967B-10D5DCE627B8}"/>
      </w:docPartPr>
      <w:docPartBody>
        <w:p w:rsidR="00000000" w:rsidRDefault="00000000">
          <w:pPr>
            <w:pStyle w:val="49ABB9CA43C2428C848D01CFEB98F6BC"/>
          </w:pPr>
          <w:r>
            <w:t>Friday</w:t>
          </w:r>
        </w:p>
      </w:docPartBody>
    </w:docPart>
    <w:docPart>
      <w:docPartPr>
        <w:name w:val="667875E9D816465FAB831A5348C49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7E104-1C69-4D80-B15F-69909D0C2787}"/>
      </w:docPartPr>
      <w:docPartBody>
        <w:p w:rsidR="00000000" w:rsidRDefault="00000000">
          <w:pPr>
            <w:pStyle w:val="667875E9D816465FAB831A5348C495C8"/>
          </w:pPr>
          <w:r>
            <w:t>Saturday</w:t>
          </w:r>
        </w:p>
      </w:docPartBody>
    </w:docPart>
    <w:docPart>
      <w:docPartPr>
        <w:name w:val="F79462E1DE274387963831EA74FC8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AF5D16-AF79-4EAB-A506-6F33A95A77E6}"/>
      </w:docPartPr>
      <w:docPartBody>
        <w:p w:rsidR="00000000" w:rsidRDefault="00000000">
          <w:pPr>
            <w:pStyle w:val="F79462E1DE274387963831EA74FC8E90"/>
          </w:pPr>
          <w:r>
            <w:t>View and edit this document in Word on your computer, tablet, or phone. You can edit text; easily insert content such as pictures, shapes, and tables; and seamlessly save the document to the cloud from Word on your Windows, Mac, Android, or iOS device.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Cooper Black">
    <w:altName w:val="Community Semibold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EBD"/>
    <w:rsid w:val="00512215"/>
    <w:rsid w:val="0058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3CCC4C57E874ABE831ECBE04ACF3F6D">
    <w:name w:val="A3CCC4C57E874ABE831ECBE04ACF3F6D"/>
  </w:style>
  <w:style w:type="paragraph" w:customStyle="1" w:styleId="B4325D04A8EB444D8DEBD26CE827DD94">
    <w:name w:val="B4325D04A8EB444D8DEBD26CE827DD94"/>
  </w:style>
  <w:style w:type="paragraph" w:customStyle="1" w:styleId="41A9BC8C82CE47DA94ABF137F36A49C0">
    <w:name w:val="41A9BC8C82CE47DA94ABF137F36A49C0"/>
  </w:style>
  <w:style w:type="paragraph" w:customStyle="1" w:styleId="ABD32CA7DF654540A718DCDFA945C46F">
    <w:name w:val="ABD32CA7DF654540A718DCDFA945C46F"/>
  </w:style>
  <w:style w:type="paragraph" w:customStyle="1" w:styleId="FCAD0ABEBE224D8BBF03EDDFF48A5C1E">
    <w:name w:val="FCAD0ABEBE224D8BBF03EDDFF48A5C1E"/>
  </w:style>
  <w:style w:type="paragraph" w:customStyle="1" w:styleId="F5C8318B29624FB4BD6A3A6A802E8CAE">
    <w:name w:val="F5C8318B29624FB4BD6A3A6A802E8CAE"/>
  </w:style>
  <w:style w:type="paragraph" w:customStyle="1" w:styleId="ADB70212B94D44949DBC385A3BE305F0">
    <w:name w:val="ADB70212B94D44949DBC385A3BE305F0"/>
  </w:style>
  <w:style w:type="paragraph" w:customStyle="1" w:styleId="683F82D629D4434FA5EBDFE1B7C67FCD">
    <w:name w:val="683F82D629D4434FA5EBDFE1B7C67FCD"/>
  </w:style>
  <w:style w:type="paragraph" w:customStyle="1" w:styleId="E5D6558E5DD8470289A610A638C21CA2">
    <w:name w:val="E5D6558E5DD8470289A610A638C21CA2"/>
  </w:style>
  <w:style w:type="paragraph" w:customStyle="1" w:styleId="1C983CB98DFE4F17BF3291292BFB7D4A">
    <w:name w:val="1C983CB98DFE4F17BF3291292BFB7D4A"/>
  </w:style>
  <w:style w:type="paragraph" w:customStyle="1" w:styleId="A19906A551174C76813AE3FF1513629E">
    <w:name w:val="A19906A551174C76813AE3FF1513629E"/>
  </w:style>
  <w:style w:type="paragraph" w:customStyle="1" w:styleId="387A8380E98A470787D7C43AFF24EE4B">
    <w:name w:val="387A8380E98A470787D7C43AFF24EE4B"/>
  </w:style>
  <w:style w:type="paragraph" w:customStyle="1" w:styleId="92D96B1078D94F0EB437EF2114B1D71F">
    <w:name w:val="92D96B1078D94F0EB437EF2114B1D71F"/>
  </w:style>
  <w:style w:type="paragraph" w:customStyle="1" w:styleId="C070F8F584E04DABB580D3B5D248533C">
    <w:name w:val="C070F8F584E04DABB580D3B5D248533C"/>
  </w:style>
  <w:style w:type="paragraph" w:customStyle="1" w:styleId="E248635947694FB4AEFA78C10C172EE3">
    <w:name w:val="E248635947694FB4AEFA78C10C172EE3"/>
  </w:style>
  <w:style w:type="paragraph" w:customStyle="1" w:styleId="9FCC24F8FA7141D18EBDB71917748C16">
    <w:name w:val="9FCC24F8FA7141D18EBDB71917748C16"/>
  </w:style>
  <w:style w:type="paragraph" w:customStyle="1" w:styleId="056C19E8755743E8A054F0198C525F4D">
    <w:name w:val="056C19E8755743E8A054F0198C525F4D"/>
  </w:style>
  <w:style w:type="paragraph" w:customStyle="1" w:styleId="D500C0CC692D46979F0782F69F33A6B1">
    <w:name w:val="D500C0CC692D46979F0782F69F33A6B1"/>
  </w:style>
  <w:style w:type="paragraph" w:customStyle="1" w:styleId="39346D525B254C19BF34AEFAA8C92187">
    <w:name w:val="39346D525B254C19BF34AEFAA8C92187"/>
  </w:style>
  <w:style w:type="paragraph" w:customStyle="1" w:styleId="7ECD0B8C4C3D49F58846999D88032C90">
    <w:name w:val="7ECD0B8C4C3D49F58846999D88032C90"/>
  </w:style>
  <w:style w:type="paragraph" w:customStyle="1" w:styleId="7D3B0C6A34194D1A9FB34EB6D2DF2DF2">
    <w:name w:val="7D3B0C6A34194D1A9FB34EB6D2DF2DF2"/>
  </w:style>
  <w:style w:type="paragraph" w:customStyle="1" w:styleId="5183ADCD6E89485EA2D590C88AA273D7">
    <w:name w:val="5183ADCD6E89485EA2D590C88AA273D7"/>
  </w:style>
  <w:style w:type="paragraph" w:customStyle="1" w:styleId="19E7239E117446E8A96142FEAE7BE68F">
    <w:name w:val="19E7239E117446E8A96142FEAE7BE68F"/>
  </w:style>
  <w:style w:type="paragraph" w:customStyle="1" w:styleId="C2ADAB4936E545EB98DB6FA04DED3C85">
    <w:name w:val="C2ADAB4936E545EB98DB6FA04DED3C85"/>
  </w:style>
  <w:style w:type="paragraph" w:customStyle="1" w:styleId="F4CF33D4C29F431080CDF5D4ADB0CBAB">
    <w:name w:val="F4CF33D4C29F431080CDF5D4ADB0CBAB"/>
  </w:style>
  <w:style w:type="paragraph" w:customStyle="1" w:styleId="DD624820383141A494DE5F077FD1F138">
    <w:name w:val="DD624820383141A494DE5F077FD1F138"/>
  </w:style>
  <w:style w:type="paragraph" w:customStyle="1" w:styleId="43F9B77F94034E1D9B3CA6E3017BA009">
    <w:name w:val="43F9B77F94034E1D9B3CA6E3017BA009"/>
  </w:style>
  <w:style w:type="paragraph" w:customStyle="1" w:styleId="3EB2DD60E06745E1A5AAF07B5AD564A3">
    <w:name w:val="3EB2DD60E06745E1A5AAF07B5AD564A3"/>
  </w:style>
  <w:style w:type="paragraph" w:customStyle="1" w:styleId="0890BBBE8781436388B8E964A4CB62F6">
    <w:name w:val="0890BBBE8781436388B8E964A4CB62F6"/>
  </w:style>
  <w:style w:type="paragraph" w:customStyle="1" w:styleId="F265B9CDFF534412BF4ADEEF73880309">
    <w:name w:val="F265B9CDFF534412BF4ADEEF73880309"/>
  </w:style>
  <w:style w:type="paragraph" w:customStyle="1" w:styleId="2E234F57F86646988A77AEAD432885D1">
    <w:name w:val="2E234F57F86646988A77AEAD432885D1"/>
  </w:style>
  <w:style w:type="paragraph" w:customStyle="1" w:styleId="51BF080D44C247FD837A9C9E63CAD721">
    <w:name w:val="51BF080D44C247FD837A9C9E63CAD721"/>
  </w:style>
  <w:style w:type="paragraph" w:customStyle="1" w:styleId="120EE9DAACB2490581E7E539584AF5CE">
    <w:name w:val="120EE9DAACB2490581E7E539584AF5CE"/>
  </w:style>
  <w:style w:type="paragraph" w:customStyle="1" w:styleId="4651ED939509493DA5A30A60D410480C">
    <w:name w:val="4651ED939509493DA5A30A60D410480C"/>
  </w:style>
  <w:style w:type="paragraph" w:customStyle="1" w:styleId="7BF60A3B491B4231A8FA2611AFEED73B">
    <w:name w:val="7BF60A3B491B4231A8FA2611AFEED73B"/>
  </w:style>
  <w:style w:type="paragraph" w:customStyle="1" w:styleId="4EFC9F1F90A1442FB586B056256FE08B">
    <w:name w:val="4EFC9F1F90A1442FB586B056256FE08B"/>
  </w:style>
  <w:style w:type="paragraph" w:customStyle="1" w:styleId="1C637C35C1984877924D81A4C3E3A2BA">
    <w:name w:val="1C637C35C1984877924D81A4C3E3A2BA"/>
  </w:style>
  <w:style w:type="paragraph" w:customStyle="1" w:styleId="242D91352C7C403E8485052A6DE5F7AA">
    <w:name w:val="242D91352C7C403E8485052A6DE5F7AA"/>
  </w:style>
  <w:style w:type="paragraph" w:customStyle="1" w:styleId="1DB5B0F11E714AFEB70D45B22E82EC9D">
    <w:name w:val="1DB5B0F11E714AFEB70D45B22E82EC9D"/>
  </w:style>
  <w:style w:type="paragraph" w:customStyle="1" w:styleId="92192DB5221B414FA79C8EA7F9E19C67">
    <w:name w:val="92192DB5221B414FA79C8EA7F9E19C67"/>
  </w:style>
  <w:style w:type="paragraph" w:customStyle="1" w:styleId="2988FB49A4D4448CACFE3051367CC2C3">
    <w:name w:val="2988FB49A4D4448CACFE3051367CC2C3"/>
  </w:style>
  <w:style w:type="paragraph" w:customStyle="1" w:styleId="2343C0C0664C4DFC914D8DE3DD16FEA3">
    <w:name w:val="2343C0C0664C4DFC914D8DE3DD16FEA3"/>
  </w:style>
  <w:style w:type="paragraph" w:customStyle="1" w:styleId="D51F7AE037664A5BA949C897FAC2D9FA">
    <w:name w:val="D51F7AE037664A5BA949C897FAC2D9FA"/>
  </w:style>
  <w:style w:type="paragraph" w:customStyle="1" w:styleId="A059A0A2BA62417391858CA8EB9EFDE6">
    <w:name w:val="A059A0A2BA62417391858CA8EB9EFDE6"/>
  </w:style>
  <w:style w:type="paragraph" w:customStyle="1" w:styleId="A488EDDAE5AB4BBE8FB4D1FD0ED72696">
    <w:name w:val="A488EDDAE5AB4BBE8FB4D1FD0ED72696"/>
  </w:style>
  <w:style w:type="paragraph" w:customStyle="1" w:styleId="F97E24E955B14BD9AE9D71FACC23EBB3">
    <w:name w:val="F97E24E955B14BD9AE9D71FACC23EBB3"/>
  </w:style>
  <w:style w:type="paragraph" w:customStyle="1" w:styleId="F74A670D6BAA4604AFA350566D02665C">
    <w:name w:val="F74A670D6BAA4604AFA350566D02665C"/>
  </w:style>
  <w:style w:type="paragraph" w:customStyle="1" w:styleId="77D8002786EC43498ADD90DE25843BF6">
    <w:name w:val="77D8002786EC43498ADD90DE25843BF6"/>
  </w:style>
  <w:style w:type="paragraph" w:customStyle="1" w:styleId="B2D316ED0901408D8B01CF934E00964B">
    <w:name w:val="B2D316ED0901408D8B01CF934E00964B"/>
  </w:style>
  <w:style w:type="paragraph" w:customStyle="1" w:styleId="22AAA01CB273459B8FA8C90C42A30E04">
    <w:name w:val="22AAA01CB273459B8FA8C90C42A30E04"/>
  </w:style>
  <w:style w:type="paragraph" w:customStyle="1" w:styleId="EE65B90070B34EF1B3992603430C8646">
    <w:name w:val="EE65B90070B34EF1B3992603430C8646"/>
  </w:style>
  <w:style w:type="paragraph" w:customStyle="1" w:styleId="6F76BCFF981C41BC8A7A49896A632FD6">
    <w:name w:val="6F76BCFF981C41BC8A7A49896A632FD6"/>
  </w:style>
  <w:style w:type="paragraph" w:customStyle="1" w:styleId="5E1EDA6D1A2F400AAD25A75043EC6D50">
    <w:name w:val="5E1EDA6D1A2F400AAD25A75043EC6D50"/>
  </w:style>
  <w:style w:type="paragraph" w:customStyle="1" w:styleId="CA53C2FA9509417FA9B4A666F2AA68CA">
    <w:name w:val="CA53C2FA9509417FA9B4A666F2AA68CA"/>
  </w:style>
  <w:style w:type="paragraph" w:customStyle="1" w:styleId="9C0B8D25D2E84AADB915C0E0BB6C5A9F">
    <w:name w:val="9C0B8D25D2E84AADB915C0E0BB6C5A9F"/>
  </w:style>
  <w:style w:type="paragraph" w:customStyle="1" w:styleId="A8A4307B7DFE41679E85E043A7DFA7F5">
    <w:name w:val="A8A4307B7DFE41679E85E043A7DFA7F5"/>
  </w:style>
  <w:style w:type="paragraph" w:customStyle="1" w:styleId="E62F85C4390B4EA7B9822E8AAE647C88">
    <w:name w:val="E62F85C4390B4EA7B9822E8AAE647C88"/>
  </w:style>
  <w:style w:type="paragraph" w:customStyle="1" w:styleId="2DF1559C8C8245B49B9A067D2D04F1BB">
    <w:name w:val="2DF1559C8C8245B49B9A067D2D04F1BB"/>
  </w:style>
  <w:style w:type="paragraph" w:customStyle="1" w:styleId="2FB2E05939B94C8BAFF12C9E099DB09C">
    <w:name w:val="2FB2E05939B94C8BAFF12C9E099DB09C"/>
  </w:style>
  <w:style w:type="paragraph" w:customStyle="1" w:styleId="EF12591AD65E4BC9A05142EE5F85108A">
    <w:name w:val="EF12591AD65E4BC9A05142EE5F85108A"/>
  </w:style>
  <w:style w:type="paragraph" w:customStyle="1" w:styleId="F8685078E1D847E1BBF0B24E1FEB6053">
    <w:name w:val="F8685078E1D847E1BBF0B24E1FEB6053"/>
  </w:style>
  <w:style w:type="paragraph" w:customStyle="1" w:styleId="0A94B4E79352443B9EDCBFC046523B7B">
    <w:name w:val="0A94B4E79352443B9EDCBFC046523B7B"/>
  </w:style>
  <w:style w:type="paragraph" w:customStyle="1" w:styleId="7D77865F0A6D43CAA5C7DA03B29504B6">
    <w:name w:val="7D77865F0A6D43CAA5C7DA03B29504B6"/>
  </w:style>
  <w:style w:type="paragraph" w:customStyle="1" w:styleId="6FFD5FAC17B747BBAC3C2A42E8BBD652">
    <w:name w:val="6FFD5FAC17B747BBAC3C2A42E8BBD652"/>
  </w:style>
  <w:style w:type="paragraph" w:customStyle="1" w:styleId="07CA6DD58FF2410E8F8BFF28FB664A54">
    <w:name w:val="07CA6DD58FF2410E8F8BFF28FB664A54"/>
  </w:style>
  <w:style w:type="paragraph" w:customStyle="1" w:styleId="3F553C7F901346E1A3B1CFB6019A936A">
    <w:name w:val="3F553C7F901346E1A3B1CFB6019A936A"/>
  </w:style>
  <w:style w:type="paragraph" w:customStyle="1" w:styleId="C8934E4F44FD4B6DBAEA231065FBAAF5">
    <w:name w:val="C8934E4F44FD4B6DBAEA231065FBAAF5"/>
  </w:style>
  <w:style w:type="paragraph" w:customStyle="1" w:styleId="8CBB8FA4C7E7422D804A46BC82F136D5">
    <w:name w:val="8CBB8FA4C7E7422D804A46BC82F136D5"/>
  </w:style>
  <w:style w:type="paragraph" w:customStyle="1" w:styleId="9E7468B009E1425B97DA900AB62B452D">
    <w:name w:val="9E7468B009E1425B97DA900AB62B452D"/>
  </w:style>
  <w:style w:type="paragraph" w:customStyle="1" w:styleId="12F19C10870D45F9BC589540B79B5143">
    <w:name w:val="12F19C10870D45F9BC589540B79B5143"/>
  </w:style>
  <w:style w:type="paragraph" w:customStyle="1" w:styleId="C1EE4D35994B486BAA8CACEDF64A86D1">
    <w:name w:val="C1EE4D35994B486BAA8CACEDF64A86D1"/>
  </w:style>
  <w:style w:type="paragraph" w:customStyle="1" w:styleId="6D0BA5857ED64B09AC3620406B017A35">
    <w:name w:val="6D0BA5857ED64B09AC3620406B017A35"/>
  </w:style>
  <w:style w:type="paragraph" w:customStyle="1" w:styleId="061E471757914CDBA9ACBDA677D475CA">
    <w:name w:val="061E471757914CDBA9ACBDA677D475CA"/>
  </w:style>
  <w:style w:type="paragraph" w:customStyle="1" w:styleId="53692A52165A429D8A2F381861336B59">
    <w:name w:val="53692A52165A429D8A2F381861336B59"/>
  </w:style>
  <w:style w:type="paragraph" w:customStyle="1" w:styleId="14376AE17171431C901B1C27CB366AF6">
    <w:name w:val="14376AE17171431C901B1C27CB366AF6"/>
  </w:style>
  <w:style w:type="paragraph" w:customStyle="1" w:styleId="96C5E813D6894C06A10A4F5CBD52FED5">
    <w:name w:val="96C5E813D6894C06A10A4F5CBD52FED5"/>
  </w:style>
  <w:style w:type="paragraph" w:customStyle="1" w:styleId="BB20F5A03BE0453A8AD791193A5B2381">
    <w:name w:val="BB20F5A03BE0453A8AD791193A5B2381"/>
  </w:style>
  <w:style w:type="paragraph" w:customStyle="1" w:styleId="AF53F904D5D0414793B004E2AA7AB8EE">
    <w:name w:val="AF53F904D5D0414793B004E2AA7AB8EE"/>
  </w:style>
  <w:style w:type="paragraph" w:customStyle="1" w:styleId="3EB23443F8184237BEEF9D4C9434B46B">
    <w:name w:val="3EB23443F8184237BEEF9D4C9434B46B"/>
  </w:style>
  <w:style w:type="paragraph" w:customStyle="1" w:styleId="B6965EA43A014C76A5766688FC14B62D">
    <w:name w:val="B6965EA43A014C76A5766688FC14B62D"/>
  </w:style>
  <w:style w:type="paragraph" w:customStyle="1" w:styleId="5471026756944EAF8E07A8BBE55EAD0D">
    <w:name w:val="5471026756944EAF8E07A8BBE55EAD0D"/>
  </w:style>
  <w:style w:type="paragraph" w:customStyle="1" w:styleId="BC7E62B18D2C4217AF692D02CD2BAEE2">
    <w:name w:val="BC7E62B18D2C4217AF692D02CD2BAEE2"/>
  </w:style>
  <w:style w:type="paragraph" w:customStyle="1" w:styleId="8BAD63606CB5483FA18888FEAC7886B8">
    <w:name w:val="8BAD63606CB5483FA18888FEAC7886B8"/>
  </w:style>
  <w:style w:type="paragraph" w:customStyle="1" w:styleId="EBC78FE49AE54208A5B963BED12493C6">
    <w:name w:val="EBC78FE49AE54208A5B963BED12493C6"/>
  </w:style>
  <w:style w:type="paragraph" w:customStyle="1" w:styleId="C0654BC5D60A44699F30805BE5F23853">
    <w:name w:val="C0654BC5D60A44699F30805BE5F23853"/>
  </w:style>
  <w:style w:type="paragraph" w:customStyle="1" w:styleId="07E842FD27FD477FB5688B5F171BAFD3">
    <w:name w:val="07E842FD27FD477FB5688B5F171BAFD3"/>
  </w:style>
  <w:style w:type="paragraph" w:customStyle="1" w:styleId="293E77E92B17494287F8799C64C5A899">
    <w:name w:val="293E77E92B17494287F8799C64C5A899"/>
  </w:style>
  <w:style w:type="paragraph" w:customStyle="1" w:styleId="E07689C84B6F4CFE9F5FB497C2650EEA">
    <w:name w:val="E07689C84B6F4CFE9F5FB497C2650EEA"/>
  </w:style>
  <w:style w:type="paragraph" w:customStyle="1" w:styleId="97189A6C76254D689F7A7E3167DA029D">
    <w:name w:val="97189A6C76254D689F7A7E3167DA029D"/>
  </w:style>
  <w:style w:type="paragraph" w:customStyle="1" w:styleId="DC67CEEB9B18461790FDFDFC443A6AE3">
    <w:name w:val="DC67CEEB9B18461790FDFDFC443A6AE3"/>
  </w:style>
  <w:style w:type="paragraph" w:customStyle="1" w:styleId="FF1A2DA71A914BF5819BDCB32A22434D">
    <w:name w:val="FF1A2DA71A914BF5819BDCB32A22434D"/>
  </w:style>
  <w:style w:type="paragraph" w:customStyle="1" w:styleId="1FB15CE5EFCA4DE3AB633C6414FD6D27">
    <w:name w:val="1FB15CE5EFCA4DE3AB633C6414FD6D27"/>
  </w:style>
  <w:style w:type="paragraph" w:customStyle="1" w:styleId="99A43B070221426989997A38C67FD8DF">
    <w:name w:val="99A43B070221426989997A38C67FD8DF"/>
  </w:style>
  <w:style w:type="paragraph" w:customStyle="1" w:styleId="F57CF03557084DEBA7CAEDD5D7B15E50">
    <w:name w:val="F57CF03557084DEBA7CAEDD5D7B15E50"/>
  </w:style>
  <w:style w:type="paragraph" w:customStyle="1" w:styleId="ACE95014D7104A8491C4C504F29DB210">
    <w:name w:val="ACE95014D7104A8491C4C504F29DB210"/>
  </w:style>
  <w:style w:type="paragraph" w:customStyle="1" w:styleId="BCF2C8F5DEF948C3A7470784C9530FAA">
    <w:name w:val="BCF2C8F5DEF948C3A7470784C9530FAA"/>
  </w:style>
  <w:style w:type="paragraph" w:customStyle="1" w:styleId="363ADEE103D249959B099481917239DE">
    <w:name w:val="363ADEE103D249959B099481917239DE"/>
  </w:style>
  <w:style w:type="paragraph" w:customStyle="1" w:styleId="C1816ABD48AD497F96A0E982686F5A59">
    <w:name w:val="C1816ABD48AD497F96A0E982686F5A59"/>
  </w:style>
  <w:style w:type="paragraph" w:customStyle="1" w:styleId="99C7D3025C0F4047AD1CF42BC135B215">
    <w:name w:val="99C7D3025C0F4047AD1CF42BC135B215"/>
  </w:style>
  <w:style w:type="paragraph" w:customStyle="1" w:styleId="6401CD676E354549835727DA17401084">
    <w:name w:val="6401CD676E354549835727DA17401084"/>
  </w:style>
  <w:style w:type="paragraph" w:customStyle="1" w:styleId="9520256C726F431690271C5B05A87033">
    <w:name w:val="9520256C726F431690271C5B05A87033"/>
  </w:style>
  <w:style w:type="paragraph" w:customStyle="1" w:styleId="E3DFA15ACCBD450E8821D75CFB5D3EAE">
    <w:name w:val="E3DFA15ACCBD450E8821D75CFB5D3EAE"/>
  </w:style>
  <w:style w:type="paragraph" w:customStyle="1" w:styleId="66BCA3ED103C45DC8AC7C75C361CA7B0">
    <w:name w:val="66BCA3ED103C45DC8AC7C75C361CA7B0"/>
  </w:style>
  <w:style w:type="paragraph" w:customStyle="1" w:styleId="2034C9887DE74453AC5222B673A8DFB1">
    <w:name w:val="2034C9887DE74453AC5222B673A8DFB1"/>
  </w:style>
  <w:style w:type="paragraph" w:customStyle="1" w:styleId="8B450120E2284B01A06953E4253277E9">
    <w:name w:val="8B450120E2284B01A06953E4253277E9"/>
  </w:style>
  <w:style w:type="paragraph" w:customStyle="1" w:styleId="CA550DC80EBA423986EAF55D5BC4F3C9">
    <w:name w:val="CA550DC80EBA423986EAF55D5BC4F3C9"/>
  </w:style>
  <w:style w:type="paragraph" w:customStyle="1" w:styleId="912F794782CF456DBE3B8CB4C4256922">
    <w:name w:val="912F794782CF456DBE3B8CB4C4256922"/>
  </w:style>
  <w:style w:type="paragraph" w:customStyle="1" w:styleId="AE552CCE6BC3465DA8E9341FF5FC35DD">
    <w:name w:val="AE552CCE6BC3465DA8E9341FF5FC35DD"/>
  </w:style>
  <w:style w:type="paragraph" w:customStyle="1" w:styleId="9DA8656715A64666B1CDDEB3EE611462">
    <w:name w:val="9DA8656715A64666B1CDDEB3EE611462"/>
  </w:style>
  <w:style w:type="paragraph" w:customStyle="1" w:styleId="84DF7EA3E0DD4CE380B412E19A896530">
    <w:name w:val="84DF7EA3E0DD4CE380B412E19A896530"/>
  </w:style>
  <w:style w:type="paragraph" w:customStyle="1" w:styleId="3F6C54674D22471284190B717CD0653E">
    <w:name w:val="3F6C54674D22471284190B717CD0653E"/>
  </w:style>
  <w:style w:type="paragraph" w:customStyle="1" w:styleId="69504BD70BF0488D84D7C969D2D7D28F">
    <w:name w:val="69504BD70BF0488D84D7C969D2D7D28F"/>
  </w:style>
  <w:style w:type="paragraph" w:customStyle="1" w:styleId="751194CE16424FD59DAD7ECF3CFCF870">
    <w:name w:val="751194CE16424FD59DAD7ECF3CFCF870"/>
  </w:style>
  <w:style w:type="paragraph" w:customStyle="1" w:styleId="C71C284B505942D5A2A3D8AD65EC333F">
    <w:name w:val="C71C284B505942D5A2A3D8AD65EC333F"/>
  </w:style>
  <w:style w:type="paragraph" w:customStyle="1" w:styleId="4655EF7BF0F54344A8861458A43D9FE7">
    <w:name w:val="4655EF7BF0F54344A8861458A43D9FE7"/>
  </w:style>
  <w:style w:type="paragraph" w:customStyle="1" w:styleId="9DA51370C09A4761AE2719133F62AF64">
    <w:name w:val="9DA51370C09A4761AE2719133F62AF64"/>
  </w:style>
  <w:style w:type="paragraph" w:customStyle="1" w:styleId="BA5678A341464B7AA21D05C83E365E4A">
    <w:name w:val="BA5678A341464B7AA21D05C83E365E4A"/>
  </w:style>
  <w:style w:type="paragraph" w:customStyle="1" w:styleId="AB468F85C8C4475D89464D0666FAD088">
    <w:name w:val="AB468F85C8C4475D89464D0666FAD088"/>
  </w:style>
  <w:style w:type="paragraph" w:customStyle="1" w:styleId="49277D5375954798B6DBC09EFFC2B895">
    <w:name w:val="49277D5375954798B6DBC09EFFC2B895"/>
  </w:style>
  <w:style w:type="paragraph" w:customStyle="1" w:styleId="E537D42688CA4534A0BBC414AA569DFD">
    <w:name w:val="E537D42688CA4534A0BBC414AA569DFD"/>
  </w:style>
  <w:style w:type="paragraph" w:customStyle="1" w:styleId="3ED0A6928018477A94BB569BD72E8885">
    <w:name w:val="3ED0A6928018477A94BB569BD72E8885"/>
  </w:style>
  <w:style w:type="paragraph" w:customStyle="1" w:styleId="CD1AC70A789F4F8FB98740A9C65E4A45">
    <w:name w:val="CD1AC70A789F4F8FB98740A9C65E4A45"/>
  </w:style>
  <w:style w:type="paragraph" w:customStyle="1" w:styleId="FCCD1593AA824309ACC9BD411F44765A">
    <w:name w:val="FCCD1593AA824309ACC9BD411F44765A"/>
  </w:style>
  <w:style w:type="paragraph" w:customStyle="1" w:styleId="C63DC3B95AFD4DDB8C5FEF1D50643783">
    <w:name w:val="C63DC3B95AFD4DDB8C5FEF1D50643783"/>
  </w:style>
  <w:style w:type="paragraph" w:customStyle="1" w:styleId="3677A2AE23204282BBF777B154797EE2">
    <w:name w:val="3677A2AE23204282BBF777B154797EE2"/>
  </w:style>
  <w:style w:type="paragraph" w:customStyle="1" w:styleId="BB41C98BC7824369A5EE5447F03B4A41">
    <w:name w:val="BB41C98BC7824369A5EE5447F03B4A41"/>
  </w:style>
  <w:style w:type="paragraph" w:customStyle="1" w:styleId="C3EB8C58341C4C549318A1C083FC2A6D">
    <w:name w:val="C3EB8C58341C4C549318A1C083FC2A6D"/>
  </w:style>
  <w:style w:type="paragraph" w:customStyle="1" w:styleId="4FDE2F7B4F5A46618A25D56C9279B3E7">
    <w:name w:val="4FDE2F7B4F5A46618A25D56C9279B3E7"/>
  </w:style>
  <w:style w:type="paragraph" w:customStyle="1" w:styleId="F475B13B1F95478EA939A82845EF49C1">
    <w:name w:val="F475B13B1F95478EA939A82845EF49C1"/>
  </w:style>
  <w:style w:type="paragraph" w:customStyle="1" w:styleId="49ABB9CA43C2428C848D01CFEB98F6BC">
    <w:name w:val="49ABB9CA43C2428C848D01CFEB98F6BC"/>
  </w:style>
  <w:style w:type="paragraph" w:customStyle="1" w:styleId="667875E9D816465FAB831A5348C495C8">
    <w:name w:val="667875E9D816465FAB831A5348C495C8"/>
  </w:style>
  <w:style w:type="paragraph" w:customStyle="1" w:styleId="F79462E1DE274387963831EA74FC8E90">
    <w:name w:val="F79462E1DE274387963831EA74FC8E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napshot Calendar">
      <a:dk1>
        <a:sysClr val="windowText" lastClr="000000"/>
      </a:dk1>
      <a:lt1>
        <a:sysClr val="window" lastClr="FFFFFF"/>
      </a:lt1>
      <a:dk2>
        <a:srgbClr val="2B142D"/>
      </a:dk2>
      <a:lt2>
        <a:srgbClr val="727272"/>
      </a:lt2>
      <a:accent1>
        <a:srgbClr val="92BC00"/>
      </a:accent1>
      <a:accent2>
        <a:srgbClr val="C98C22"/>
      </a:accent2>
      <a:accent3>
        <a:srgbClr val="65D6FF"/>
      </a:accent3>
      <a:accent4>
        <a:srgbClr val="D39BC8"/>
      </a:accent4>
      <a:accent5>
        <a:srgbClr val="C00000"/>
      </a:accent5>
      <a:accent6>
        <a:srgbClr val="FFFF00"/>
      </a:accent6>
      <a:hlink>
        <a:srgbClr val="0000FF"/>
      </a:hlink>
      <a:folHlink>
        <a:srgbClr val="800080"/>
      </a:folHlink>
    </a:clrScheme>
    <a:fontScheme name="Snapshot Calendar">
      <a:majorFont>
        <a:latin typeface="Cooper Black"/>
        <a:ea typeface=""/>
        <a:cs typeface=""/>
        <a:font script="Jpan" typeface="ＭＳ Ｐ明朝"/>
      </a:majorFont>
      <a:minorFont>
        <a:latin typeface="Corbel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1D7A97-71FE-4F8B-A6C3-295B658661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73AA574-870F-43EB-9117-5A63792AB9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340E5D-D5B4-415D-954F-0D0852FF6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{7569CBD0-2C08-4CE6-BE43-CBDC25A8CDFE}TFcb995cdb-9905-460e-979f-a442471cc08df2696647_win32-8d75c2ea9175.dotx</Template>
  <TotalTime>1</TotalTime>
  <Pages>12</Pages>
  <Words>1384</Words>
  <Characters>7891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Balamurugan</dc:creator>
  <cp:keywords/>
  <dc:description/>
  <cp:lastModifiedBy>Sanjeet Balamurugan</cp:lastModifiedBy>
  <cp:revision>1</cp:revision>
  <dcterms:created xsi:type="dcterms:W3CDTF">2026-07-16T13:00:00Z</dcterms:created>
  <dcterms:modified xsi:type="dcterms:W3CDTF">2026-07-16T13:01:00Z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